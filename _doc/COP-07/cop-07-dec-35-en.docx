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4C538B6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78C576B4" w14:textId="77777777" w:rsidR="00897705" w:rsidRDefault="00B4524E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3144B9B2" wp14:editId="7A493278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4A67C396" w14:textId="77777777" w:rsidR="00897705" w:rsidRDefault="00B4524E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492952B1" wp14:editId="41B28FF3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09C7366D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3A7F9A69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6DF81897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3C18DA45" w14:textId="77777777" w:rsidR="00897705" w:rsidRPr="00F849C4" w:rsidRDefault="00B4524E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6F739194" wp14:editId="3FA4CC22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207A64B5" w14:textId="77777777" w:rsidR="00897705" w:rsidRPr="00507938" w:rsidRDefault="00897705">
            <w:r w:rsidRPr="00507938">
              <w:t>Distr.</w:t>
            </w:r>
          </w:p>
          <w:p w14:paraId="12762CDA" w14:textId="77777777" w:rsidR="00897705" w:rsidRPr="00507938" w:rsidRDefault="00897705">
            <w:r w:rsidRPr="00507938">
              <w:t>GENERAL</w:t>
            </w:r>
          </w:p>
          <w:p w14:paraId="5AA36A68" w14:textId="77777777" w:rsidR="00897705" w:rsidRPr="00507938" w:rsidRDefault="00897705"/>
          <w:p w14:paraId="4A35EEFF" w14:textId="77777777" w:rsidR="00897705" w:rsidRPr="00507938" w:rsidRDefault="00897705">
            <w:r w:rsidRPr="00507938">
              <w:t>UNEP/CBD/COP/</w:t>
            </w:r>
            <w:r w:rsidR="008A0633">
              <w:t>DEC/VII</w:t>
            </w:r>
            <w:r w:rsidR="00754AC7">
              <w:t>/</w:t>
            </w:r>
            <w:r w:rsidR="00B86757">
              <w:t>35</w:t>
            </w:r>
          </w:p>
          <w:p w14:paraId="121E96F7" w14:textId="77777777" w:rsidR="008A0633" w:rsidRDefault="008A0633" w:rsidP="008A0633">
            <w:r>
              <w:t>13 April 2004</w:t>
            </w:r>
          </w:p>
          <w:p w14:paraId="3A922B8B" w14:textId="77777777" w:rsidR="00920DEF" w:rsidRPr="00507938" w:rsidRDefault="00920DEF"/>
          <w:p w14:paraId="149D349D" w14:textId="77777777" w:rsidR="00897705" w:rsidRPr="00507938" w:rsidRDefault="00897705">
            <w:r w:rsidRPr="00507938">
              <w:t>ORIGINAL:  ENGLISH</w:t>
            </w:r>
          </w:p>
        </w:tc>
      </w:tr>
    </w:tbl>
    <w:p w14:paraId="61D4437A" w14:textId="77777777" w:rsidR="008A0633" w:rsidRDefault="008A0633" w:rsidP="005E48D0">
      <w:pPr>
        <w:pStyle w:val="Cornernotation"/>
        <w:ind w:right="3970"/>
      </w:pPr>
      <w:r>
        <w:t>CONFERENCE OF THE PARTIES TO THE CONVENTION ON BIOLOGICAL DIVERSITY</w:t>
      </w:r>
    </w:p>
    <w:p w14:paraId="272D8B72" w14:textId="77777777" w:rsidR="008A0633" w:rsidRDefault="008A0633" w:rsidP="008A0633">
      <w:pPr>
        <w:pStyle w:val="Cornernotation"/>
      </w:pPr>
      <w:r>
        <w:t>Seventh meeting</w:t>
      </w:r>
    </w:p>
    <w:p w14:paraId="194B4C03" w14:textId="77777777" w:rsidR="008A0633" w:rsidRDefault="008A0633" w:rsidP="008A0633">
      <w:pPr>
        <w:pStyle w:val="Cornernotation"/>
        <w:ind w:right="3973"/>
      </w:pPr>
      <w:r>
        <w:t>Kuala Lumpur, 9-20 and 27 February 2004</w:t>
      </w:r>
    </w:p>
    <w:p w14:paraId="78AFE062" w14:textId="77777777" w:rsidR="009D0896" w:rsidRDefault="009D0896">
      <w:pPr>
        <w:pStyle w:val="Cornernotation"/>
        <w:ind w:right="3973"/>
        <w:sectPr w:rsidR="009D0896" w:rsidSect="00D447DA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</w:p>
    <w:p w14:paraId="0E4012E1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</w:t>
      </w:r>
      <w:r w:rsidR="008A0633">
        <w:rPr>
          <w:lang w:val="en-US"/>
        </w:rPr>
        <w:t>SEVENTH</w:t>
      </w:r>
      <w:r w:rsidR="00920DEF">
        <w:rPr>
          <w:lang w:val="en-US"/>
        </w:rPr>
        <w:t xml:space="preserve"> meeting</w:t>
      </w:r>
    </w:p>
    <w:bookmarkEnd w:id="0"/>
    <w:bookmarkEnd w:id="1"/>
    <w:bookmarkEnd w:id="2"/>
    <w:bookmarkEnd w:id="3"/>
    <w:p w14:paraId="4B20FE34" w14:textId="77777777" w:rsidR="00B86757" w:rsidRDefault="00B86757" w:rsidP="00B86757">
      <w:pPr>
        <w:pStyle w:val="Heading2multiline-decision"/>
        <w:tabs>
          <w:tab w:val="clear" w:pos="720"/>
          <w:tab w:val="left" w:pos="1800"/>
        </w:tabs>
        <w:ind w:left="1800" w:hanging="883"/>
      </w:pPr>
      <w:r>
        <w:t>VII/35.</w:t>
      </w:r>
      <w:r>
        <w:tab/>
        <w:t>Date and venue of the eighth meeting of the Conference of the Parties</w:t>
      </w:r>
    </w:p>
    <w:p w14:paraId="4BC50122" w14:textId="77777777" w:rsidR="00B86757" w:rsidRDefault="00B86757" w:rsidP="00B86757">
      <w:pPr>
        <w:pStyle w:val="Bodytextitalic"/>
      </w:pPr>
      <w:r>
        <w:t>The Conference of the Parties</w:t>
      </w:r>
    </w:p>
    <w:p w14:paraId="5FC952EF" w14:textId="77777777" w:rsidR="00B86757" w:rsidRDefault="00B86757" w:rsidP="00B86757">
      <w:pPr>
        <w:pStyle w:val="BodyText"/>
      </w:pPr>
      <w:r>
        <w:t>1.</w:t>
      </w:r>
      <w:r>
        <w:tab/>
      </w:r>
      <w:r>
        <w:rPr>
          <w:i/>
        </w:rPr>
        <w:t>Welcomes</w:t>
      </w:r>
      <w:r>
        <w:t xml:space="preserve"> the kind offer of Brazil to host the eighth meeting of the Conference of the </w:t>
      </w:r>
      <w:proofErr w:type="gramStart"/>
      <w:r>
        <w:t>Parties;</w:t>
      </w:r>
      <w:proofErr w:type="gramEnd"/>
    </w:p>
    <w:p w14:paraId="497F9602" w14:textId="77777777" w:rsidR="00B86757" w:rsidRDefault="00B86757" w:rsidP="00B86757">
      <w:pPr>
        <w:ind w:firstLine="770"/>
        <w:jc w:val="left"/>
      </w:pPr>
      <w:r>
        <w:t>2.</w:t>
      </w:r>
      <w:r>
        <w:tab/>
      </w:r>
      <w:r>
        <w:rPr>
          <w:i/>
        </w:rPr>
        <w:t xml:space="preserve">Decides </w:t>
      </w:r>
      <w:r>
        <w:t>that the eighth meeting of the Conference of the Parties will be held in Brazil on a date in the first half of 2006 to be specified by the Bureau.</w:t>
      </w:r>
    </w:p>
    <w:p w14:paraId="3EAA95E1" w14:textId="77777777" w:rsidR="003600D1" w:rsidRDefault="003600D1" w:rsidP="00FB4C40">
      <w:pPr>
        <w:jc w:val="center"/>
      </w:pPr>
      <w:r>
        <w:t>-----</w:t>
      </w:r>
    </w:p>
    <w:sectPr w:rsidR="003600D1" w:rsidSect="00DD3D2B">
      <w:footerReference w:type="default" r:id="rId14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D893" w14:textId="77777777" w:rsidR="007168DA" w:rsidRDefault="007168DA">
      <w:r>
        <w:separator/>
      </w:r>
    </w:p>
  </w:endnote>
  <w:endnote w:type="continuationSeparator" w:id="0">
    <w:p w14:paraId="5EC34294" w14:textId="77777777" w:rsidR="007168DA" w:rsidRDefault="00716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D797" w14:textId="77777777" w:rsidR="008375CD" w:rsidRPr="00204BD1" w:rsidRDefault="008375CD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7D24" w14:textId="77777777" w:rsidR="008375CD" w:rsidRPr="008B02F5" w:rsidRDefault="008375CD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8B87" w14:textId="77777777" w:rsidR="00614DC4" w:rsidRPr="00614DC4" w:rsidRDefault="00614DC4" w:rsidP="00614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3221" w14:textId="77777777" w:rsidR="007168DA" w:rsidRDefault="007168DA">
      <w:r>
        <w:separator/>
      </w:r>
    </w:p>
  </w:footnote>
  <w:footnote w:type="continuationSeparator" w:id="0">
    <w:p w14:paraId="1243E363" w14:textId="77777777" w:rsidR="007168DA" w:rsidRDefault="00716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37F9" w14:textId="77777777" w:rsidR="008375CD" w:rsidRDefault="008375CD">
    <w:pPr>
      <w:pStyle w:val="Header"/>
    </w:pPr>
    <w:r>
      <w:t>UNEP/CBD/COP/DEC/VII/3</w:t>
    </w:r>
    <w:r w:rsidR="00B86757">
      <w:t>5</w:t>
    </w:r>
  </w:p>
  <w:p w14:paraId="5034024E" w14:textId="77777777" w:rsidR="008375CD" w:rsidRDefault="008375CD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B86757">
      <w:rPr>
        <w:noProof/>
      </w:rPr>
      <w:t>14</w:t>
    </w:r>
    <w:r w:rsidRPr="0067729E">
      <w:fldChar w:fldCharType="end"/>
    </w:r>
  </w:p>
  <w:p w14:paraId="764942AC" w14:textId="77777777" w:rsidR="008375CD" w:rsidRPr="005454C0" w:rsidRDefault="008375CD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0764" w14:textId="77777777" w:rsidR="008375CD" w:rsidRDefault="008375CD" w:rsidP="004137F6">
    <w:pPr>
      <w:pStyle w:val="Header"/>
      <w:ind w:left="6490"/>
    </w:pPr>
    <w:r>
      <w:t>UNEP/CBD/COP/DEC/VII/</w:t>
    </w:r>
    <w:r w:rsidR="00614DC4">
      <w:t>34</w:t>
    </w:r>
  </w:p>
  <w:p w14:paraId="6DFF747F" w14:textId="77777777" w:rsidR="008375CD" w:rsidRDefault="008375CD" w:rsidP="004137F6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B86757">
      <w:rPr>
        <w:noProof/>
      </w:rPr>
      <w:t>15</w:t>
    </w:r>
    <w:r w:rsidRPr="0067729E">
      <w:fldChar w:fldCharType="end"/>
    </w:r>
  </w:p>
  <w:p w14:paraId="7C251F00" w14:textId="77777777" w:rsidR="008375CD" w:rsidRDefault="008375CD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71E9B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Head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3" w15:restartNumberingAfterBreak="0">
    <w:nsid w:val="0ABD167A"/>
    <w:multiLevelType w:val="hybridMultilevel"/>
    <w:tmpl w:val="E92618E8"/>
    <w:lvl w:ilvl="0" w:tplc="FFFFFFFF">
      <w:start w:val="1"/>
      <w:numFmt w:val="lowerLetter"/>
      <w:lvlRestart w:val="0"/>
      <w:lvlText w:val="(%1)"/>
      <w:lvlJc w:val="left"/>
      <w:pPr>
        <w:tabs>
          <w:tab w:val="num" w:pos="1797"/>
        </w:tabs>
        <w:ind w:left="72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740DDC"/>
    <w:multiLevelType w:val="multilevel"/>
    <w:tmpl w:val="489AC1E2"/>
    <w:lvl w:ilvl="0">
      <w:start w:val="1"/>
      <w:numFmt w:val="decimal"/>
      <w:pStyle w:val="BodyTextChar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Para1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0B950AC6"/>
    <w:multiLevelType w:val="multilevel"/>
    <w:tmpl w:val="FF5C19E0"/>
    <w:lvl w:ilvl="0">
      <w:start w:val="1"/>
      <w:numFmt w:val="decimal"/>
      <w:pStyle w:val="Heading-itemmultiline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2160"/>
        </w:tabs>
        <w:ind w:left="72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6" w15:restartNumberingAfterBreak="0">
    <w:nsid w:val="190C0FA2"/>
    <w:multiLevelType w:val="hybridMultilevel"/>
    <w:tmpl w:val="C88079DE"/>
    <w:lvl w:ilvl="0" w:tplc="FFFFFFFF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DD3AEF"/>
    <w:multiLevelType w:val="multilevel"/>
    <w:tmpl w:val="353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D1D2B"/>
    <w:multiLevelType w:val="hybridMultilevel"/>
    <w:tmpl w:val="62827F92"/>
    <w:lvl w:ilvl="0" w:tplc="FFFFFFFF">
      <w:start w:val="1"/>
      <w:numFmt w:val="lowerLetter"/>
      <w:lvlRestart w:val="0"/>
      <w:lvlText w:val="(%1)"/>
      <w:lvlJc w:val="left"/>
      <w:pPr>
        <w:tabs>
          <w:tab w:val="num" w:pos="1077"/>
        </w:tabs>
        <w:ind w:left="0" w:firstLine="720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DB318A"/>
    <w:multiLevelType w:val="hybridMultilevel"/>
    <w:tmpl w:val="632E4938"/>
    <w:lvl w:ilvl="0" w:tplc="FFFFFFFF">
      <w:start w:val="1"/>
      <w:numFmt w:val="lowerLetter"/>
      <w:pStyle w:val="Heading-plai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1" w15:restartNumberingAfterBreak="0">
    <w:nsid w:val="305731C4"/>
    <w:multiLevelType w:val="hybridMultilevel"/>
    <w:tmpl w:val="2B5CB44E"/>
    <w:lvl w:ilvl="0" w:tplc="FFFFFFFF">
      <w:start w:val="1"/>
      <w:numFmt w:val="bullet"/>
      <w:pStyle w:val="CBD-Item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B0B1E"/>
    <w:multiLevelType w:val="multilevel"/>
    <w:tmpl w:val="74A0BC1C"/>
    <w:lvl w:ilvl="0">
      <w:start w:val="1"/>
      <w:numFmt w:val="lowerLetter"/>
      <w:pStyle w:val="FootnoteText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3" w15:restartNumberingAfterBreak="0">
    <w:nsid w:val="3CA410CD"/>
    <w:multiLevelType w:val="hybridMultilevel"/>
    <w:tmpl w:val="981C0292"/>
    <w:lvl w:ilvl="0" w:tplc="FFFFFFFF">
      <w:start w:val="1"/>
      <w:numFmt w:val="decimal"/>
      <w:pStyle w:val="BodyText2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>
      <w:start w:val="1"/>
      <w:numFmt w:val="lowerLetter"/>
      <w:pStyle w:val="BalloonTextCha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CE43C91"/>
    <w:multiLevelType w:val="singleLevel"/>
    <w:tmpl w:val="B36A8C58"/>
    <w:lvl w:ilvl="0">
      <w:start w:val="1"/>
      <w:numFmt w:val="decimal"/>
      <w:pStyle w:val="FootnoteTextChar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5" w15:restartNumberingAfterBreak="0">
    <w:nsid w:val="44CC7FBB"/>
    <w:multiLevelType w:val="hybridMultilevel"/>
    <w:tmpl w:val="DC8ED5BA"/>
    <w:lvl w:ilvl="0" w:tplc="FFFFFFFF">
      <w:start w:val="1"/>
      <w:numFmt w:val="lowerLetter"/>
      <w:pStyle w:val="Footer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7000D78"/>
    <w:multiLevelType w:val="hybridMultilevel"/>
    <w:tmpl w:val="BAB0996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FFFFFFFF">
      <w:start w:val="1"/>
      <w:numFmt w:val="bullet"/>
      <w:pStyle w:val="CBD-List-Sep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num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A668C"/>
    <w:multiLevelType w:val="hybridMultilevel"/>
    <w:tmpl w:val="7DA6BAE6"/>
    <w:lvl w:ilvl="0" w:tplc="FFFFFFFF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FA0D9A"/>
    <w:multiLevelType w:val="multilevel"/>
    <w:tmpl w:val="59CECEBE"/>
    <w:lvl w:ilvl="0">
      <w:start w:val="1"/>
      <w:numFmt w:val="decimal"/>
      <w:pStyle w:val="Heading-plain0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54A7644E"/>
    <w:multiLevelType w:val="multilevel"/>
    <w:tmpl w:val="40A681EC"/>
    <w:lvl w:ilvl="0">
      <w:start w:val="1"/>
      <w:numFmt w:val="decimal"/>
      <w:pStyle w:val="CBD-ParaCharCha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Para-a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 w15:restartNumberingAfterBreak="0">
    <w:nsid w:val="5A152C20"/>
    <w:multiLevelType w:val="hybridMultilevel"/>
    <w:tmpl w:val="A13E7616"/>
    <w:lvl w:ilvl="0" w:tplc="FFFFFFFF">
      <w:start w:val="1"/>
      <w:numFmt w:val="decimal"/>
      <w:pStyle w:val="num-para"/>
      <w:lvlText w:val="%1."/>
      <w:lvlJc w:val="right"/>
      <w:pPr>
        <w:tabs>
          <w:tab w:val="num" w:pos="288"/>
        </w:tabs>
        <w:ind w:left="-288" w:firstLine="21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223293C"/>
    <w:multiLevelType w:val="hybridMultilevel"/>
    <w:tmpl w:val="DE2E2A62"/>
    <w:lvl w:ilvl="0" w:tplc="FFFFFFFF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57F78"/>
    <w:multiLevelType w:val="hybridMultilevel"/>
    <w:tmpl w:val="E59652FE"/>
    <w:lvl w:ilvl="0" w:tplc="FFFFFFFF">
      <w:start w:val="1"/>
      <w:numFmt w:val="decimal"/>
      <w:pStyle w:val="Para4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438574175">
    <w:abstractNumId w:val="9"/>
  </w:num>
  <w:num w:numId="2" w16cid:durableId="709378648">
    <w:abstractNumId w:val="14"/>
  </w:num>
  <w:num w:numId="3" w16cid:durableId="1609239457">
    <w:abstractNumId w:val="10"/>
  </w:num>
  <w:num w:numId="4" w16cid:durableId="1043407249">
    <w:abstractNumId w:val="15"/>
  </w:num>
  <w:num w:numId="5" w16cid:durableId="1935162384">
    <w:abstractNumId w:val="17"/>
  </w:num>
  <w:num w:numId="6" w16cid:durableId="2116705418">
    <w:abstractNumId w:val="1"/>
  </w:num>
  <w:num w:numId="7" w16cid:durableId="1475293066">
    <w:abstractNumId w:val="20"/>
  </w:num>
  <w:num w:numId="8" w16cid:durableId="254361529">
    <w:abstractNumId w:val="12"/>
  </w:num>
  <w:num w:numId="9" w16cid:durableId="1280380086">
    <w:abstractNumId w:val="13"/>
  </w:num>
  <w:num w:numId="10" w16cid:durableId="1677422624">
    <w:abstractNumId w:val="21"/>
  </w:num>
  <w:num w:numId="11" w16cid:durableId="1316060330">
    <w:abstractNumId w:val="11"/>
  </w:num>
  <w:num w:numId="12" w16cid:durableId="1206137474">
    <w:abstractNumId w:val="4"/>
  </w:num>
  <w:num w:numId="13" w16cid:durableId="1491294019">
    <w:abstractNumId w:val="13"/>
  </w:num>
  <w:num w:numId="14" w16cid:durableId="1626815818">
    <w:abstractNumId w:val="18"/>
  </w:num>
  <w:num w:numId="15" w16cid:durableId="247274710">
    <w:abstractNumId w:val="16"/>
  </w:num>
  <w:num w:numId="16" w16cid:durableId="19449932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2465052">
    <w:abstractNumId w:val="23"/>
  </w:num>
  <w:num w:numId="18" w16cid:durableId="1992901074">
    <w:abstractNumId w:val="26"/>
  </w:num>
  <w:num w:numId="19" w16cid:durableId="1448625666">
    <w:abstractNumId w:val="19"/>
  </w:num>
  <w:num w:numId="20" w16cid:durableId="2025007766">
    <w:abstractNumId w:val="25"/>
  </w:num>
  <w:num w:numId="21" w16cid:durableId="1836915094">
    <w:abstractNumId w:val="22"/>
  </w:num>
  <w:num w:numId="22" w16cid:durableId="1245190199">
    <w:abstractNumId w:val="3"/>
  </w:num>
  <w:num w:numId="23" w16cid:durableId="639924991">
    <w:abstractNumId w:val="8"/>
  </w:num>
  <w:num w:numId="24" w16cid:durableId="1606185179">
    <w:abstractNumId w:val="0"/>
  </w:num>
  <w:num w:numId="25" w16cid:durableId="1690177190">
    <w:abstractNumId w:val="4"/>
  </w:num>
  <w:num w:numId="26" w16cid:durableId="788478599">
    <w:abstractNumId w:val="4"/>
  </w:num>
  <w:num w:numId="27" w16cid:durableId="466433042">
    <w:abstractNumId w:val="4"/>
  </w:num>
  <w:num w:numId="28" w16cid:durableId="1120496247">
    <w:abstractNumId w:val="5"/>
  </w:num>
  <w:num w:numId="29" w16cid:durableId="869757998">
    <w:abstractNumId w:val="24"/>
  </w:num>
  <w:num w:numId="30" w16cid:durableId="1364210789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3687"/>
    <w:rsid w:val="0001117A"/>
    <w:rsid w:val="00011359"/>
    <w:rsid w:val="00021E88"/>
    <w:rsid w:val="0002509D"/>
    <w:rsid w:val="000304B8"/>
    <w:rsid w:val="00031FB5"/>
    <w:rsid w:val="000322B9"/>
    <w:rsid w:val="00036FB8"/>
    <w:rsid w:val="0003735D"/>
    <w:rsid w:val="0004033E"/>
    <w:rsid w:val="0004191F"/>
    <w:rsid w:val="00042EAE"/>
    <w:rsid w:val="00044062"/>
    <w:rsid w:val="00047868"/>
    <w:rsid w:val="00053B55"/>
    <w:rsid w:val="0007333D"/>
    <w:rsid w:val="00076BB1"/>
    <w:rsid w:val="00080538"/>
    <w:rsid w:val="000873DA"/>
    <w:rsid w:val="000907C0"/>
    <w:rsid w:val="000B47F7"/>
    <w:rsid w:val="000C0A63"/>
    <w:rsid w:val="000C1D31"/>
    <w:rsid w:val="000C2110"/>
    <w:rsid w:val="000C57A5"/>
    <w:rsid w:val="000D0B26"/>
    <w:rsid w:val="000D4EF0"/>
    <w:rsid w:val="000E17DC"/>
    <w:rsid w:val="000F6BC5"/>
    <w:rsid w:val="000F6BD3"/>
    <w:rsid w:val="000F76F9"/>
    <w:rsid w:val="00101AEE"/>
    <w:rsid w:val="00104339"/>
    <w:rsid w:val="001044B9"/>
    <w:rsid w:val="00110556"/>
    <w:rsid w:val="0011637F"/>
    <w:rsid w:val="00127F17"/>
    <w:rsid w:val="00132171"/>
    <w:rsid w:val="0013529E"/>
    <w:rsid w:val="001359E5"/>
    <w:rsid w:val="00142E6E"/>
    <w:rsid w:val="00143A38"/>
    <w:rsid w:val="001704BD"/>
    <w:rsid w:val="00170DD4"/>
    <w:rsid w:val="00183221"/>
    <w:rsid w:val="00190491"/>
    <w:rsid w:val="001955F9"/>
    <w:rsid w:val="001979EB"/>
    <w:rsid w:val="00197A41"/>
    <w:rsid w:val="001B094B"/>
    <w:rsid w:val="001C04A6"/>
    <w:rsid w:val="001C0D5C"/>
    <w:rsid w:val="001C5ADD"/>
    <w:rsid w:val="001D10BB"/>
    <w:rsid w:val="001D2B37"/>
    <w:rsid w:val="001D7D24"/>
    <w:rsid w:val="001E4D9E"/>
    <w:rsid w:val="001E7437"/>
    <w:rsid w:val="0020409F"/>
    <w:rsid w:val="00204BD1"/>
    <w:rsid w:val="00207872"/>
    <w:rsid w:val="002176DF"/>
    <w:rsid w:val="00217F9F"/>
    <w:rsid w:val="00225EC4"/>
    <w:rsid w:val="00231B95"/>
    <w:rsid w:val="00240193"/>
    <w:rsid w:val="002606D0"/>
    <w:rsid w:val="002608A6"/>
    <w:rsid w:val="00265C4A"/>
    <w:rsid w:val="002864C0"/>
    <w:rsid w:val="00293F3A"/>
    <w:rsid w:val="00295D07"/>
    <w:rsid w:val="00296468"/>
    <w:rsid w:val="002A1117"/>
    <w:rsid w:val="002B6868"/>
    <w:rsid w:val="002D616C"/>
    <w:rsid w:val="002D6621"/>
    <w:rsid w:val="002E767F"/>
    <w:rsid w:val="002E7AB6"/>
    <w:rsid w:val="002F0451"/>
    <w:rsid w:val="002F46AC"/>
    <w:rsid w:val="00302B57"/>
    <w:rsid w:val="003047DA"/>
    <w:rsid w:val="0031485B"/>
    <w:rsid w:val="00326CD3"/>
    <w:rsid w:val="00331607"/>
    <w:rsid w:val="003351E7"/>
    <w:rsid w:val="00337809"/>
    <w:rsid w:val="00340C4D"/>
    <w:rsid w:val="00340E27"/>
    <w:rsid w:val="00342228"/>
    <w:rsid w:val="00353174"/>
    <w:rsid w:val="003600D1"/>
    <w:rsid w:val="0037069F"/>
    <w:rsid w:val="003845B3"/>
    <w:rsid w:val="00390903"/>
    <w:rsid w:val="003A0207"/>
    <w:rsid w:val="003B2638"/>
    <w:rsid w:val="003C134A"/>
    <w:rsid w:val="003D7FBF"/>
    <w:rsid w:val="003E0290"/>
    <w:rsid w:val="003F4F86"/>
    <w:rsid w:val="003F710F"/>
    <w:rsid w:val="004051C5"/>
    <w:rsid w:val="004074CA"/>
    <w:rsid w:val="00412045"/>
    <w:rsid w:val="004137F6"/>
    <w:rsid w:val="00415E33"/>
    <w:rsid w:val="00422C32"/>
    <w:rsid w:val="00434D32"/>
    <w:rsid w:val="004407EB"/>
    <w:rsid w:val="00441C8C"/>
    <w:rsid w:val="0044656F"/>
    <w:rsid w:val="00447A1F"/>
    <w:rsid w:val="004508B7"/>
    <w:rsid w:val="0045206A"/>
    <w:rsid w:val="00454C44"/>
    <w:rsid w:val="004617C3"/>
    <w:rsid w:val="00462569"/>
    <w:rsid w:val="00473B69"/>
    <w:rsid w:val="00474A3D"/>
    <w:rsid w:val="004760A3"/>
    <w:rsid w:val="00481D82"/>
    <w:rsid w:val="004902F7"/>
    <w:rsid w:val="00496CC1"/>
    <w:rsid w:val="00497413"/>
    <w:rsid w:val="00497BC8"/>
    <w:rsid w:val="004A151B"/>
    <w:rsid w:val="004A34CD"/>
    <w:rsid w:val="004A6C2C"/>
    <w:rsid w:val="004A73BE"/>
    <w:rsid w:val="004A7C38"/>
    <w:rsid w:val="004C0119"/>
    <w:rsid w:val="004C5502"/>
    <w:rsid w:val="004C6DFD"/>
    <w:rsid w:val="004D646F"/>
    <w:rsid w:val="004E2E0A"/>
    <w:rsid w:val="004E3C09"/>
    <w:rsid w:val="004E5227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3082"/>
    <w:rsid w:val="005351B5"/>
    <w:rsid w:val="00540424"/>
    <w:rsid w:val="005446CA"/>
    <w:rsid w:val="005449A7"/>
    <w:rsid w:val="005454C0"/>
    <w:rsid w:val="005466D4"/>
    <w:rsid w:val="005531D6"/>
    <w:rsid w:val="005574A7"/>
    <w:rsid w:val="00560EF5"/>
    <w:rsid w:val="005646F2"/>
    <w:rsid w:val="005648C6"/>
    <w:rsid w:val="005652F0"/>
    <w:rsid w:val="00566BD6"/>
    <w:rsid w:val="00566FF3"/>
    <w:rsid w:val="0057045C"/>
    <w:rsid w:val="00573E14"/>
    <w:rsid w:val="0058432A"/>
    <w:rsid w:val="005923D2"/>
    <w:rsid w:val="00593C71"/>
    <w:rsid w:val="005948D2"/>
    <w:rsid w:val="005B0866"/>
    <w:rsid w:val="005B101C"/>
    <w:rsid w:val="005B1392"/>
    <w:rsid w:val="005B1BEA"/>
    <w:rsid w:val="005B5E30"/>
    <w:rsid w:val="005B7015"/>
    <w:rsid w:val="005C25A7"/>
    <w:rsid w:val="005C5533"/>
    <w:rsid w:val="005C5FE2"/>
    <w:rsid w:val="005C6A6B"/>
    <w:rsid w:val="005D0601"/>
    <w:rsid w:val="005D65B5"/>
    <w:rsid w:val="005D65EC"/>
    <w:rsid w:val="005E48D0"/>
    <w:rsid w:val="005E733A"/>
    <w:rsid w:val="005F57FA"/>
    <w:rsid w:val="00607122"/>
    <w:rsid w:val="0061104D"/>
    <w:rsid w:val="0061324F"/>
    <w:rsid w:val="00613254"/>
    <w:rsid w:val="00613C88"/>
    <w:rsid w:val="00614DC4"/>
    <w:rsid w:val="00616499"/>
    <w:rsid w:val="00616B57"/>
    <w:rsid w:val="00622C68"/>
    <w:rsid w:val="00626B94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6CC2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6E658D"/>
    <w:rsid w:val="006E71DD"/>
    <w:rsid w:val="0070304B"/>
    <w:rsid w:val="007111A2"/>
    <w:rsid w:val="007153D2"/>
    <w:rsid w:val="0071556D"/>
    <w:rsid w:val="007168DA"/>
    <w:rsid w:val="007212C4"/>
    <w:rsid w:val="007231DA"/>
    <w:rsid w:val="00723CB4"/>
    <w:rsid w:val="007257CF"/>
    <w:rsid w:val="007318EE"/>
    <w:rsid w:val="00740D88"/>
    <w:rsid w:val="00745129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2A3"/>
    <w:rsid w:val="007864AA"/>
    <w:rsid w:val="007868AF"/>
    <w:rsid w:val="00790961"/>
    <w:rsid w:val="007933CE"/>
    <w:rsid w:val="00793B1F"/>
    <w:rsid w:val="00795277"/>
    <w:rsid w:val="00796427"/>
    <w:rsid w:val="007A0A61"/>
    <w:rsid w:val="007A2514"/>
    <w:rsid w:val="007C1EFB"/>
    <w:rsid w:val="007C3D15"/>
    <w:rsid w:val="007E5A45"/>
    <w:rsid w:val="007E6D52"/>
    <w:rsid w:val="007F2E14"/>
    <w:rsid w:val="008147C8"/>
    <w:rsid w:val="008375CD"/>
    <w:rsid w:val="008375EA"/>
    <w:rsid w:val="00840A4C"/>
    <w:rsid w:val="00843130"/>
    <w:rsid w:val="00843B86"/>
    <w:rsid w:val="00844EE4"/>
    <w:rsid w:val="008472BD"/>
    <w:rsid w:val="008618CA"/>
    <w:rsid w:val="00865526"/>
    <w:rsid w:val="008745C3"/>
    <w:rsid w:val="008757FD"/>
    <w:rsid w:val="00881D25"/>
    <w:rsid w:val="00883C36"/>
    <w:rsid w:val="00885FF8"/>
    <w:rsid w:val="00887CAD"/>
    <w:rsid w:val="00894DB3"/>
    <w:rsid w:val="00897705"/>
    <w:rsid w:val="008A0569"/>
    <w:rsid w:val="008A0633"/>
    <w:rsid w:val="008A340C"/>
    <w:rsid w:val="008B02DB"/>
    <w:rsid w:val="008B02F5"/>
    <w:rsid w:val="008B5F66"/>
    <w:rsid w:val="008B64F5"/>
    <w:rsid w:val="008C7872"/>
    <w:rsid w:val="008D2C32"/>
    <w:rsid w:val="008E00E2"/>
    <w:rsid w:val="008E3BCD"/>
    <w:rsid w:val="008F0A05"/>
    <w:rsid w:val="008F7741"/>
    <w:rsid w:val="0091201C"/>
    <w:rsid w:val="00915E8F"/>
    <w:rsid w:val="00920DEF"/>
    <w:rsid w:val="00925A17"/>
    <w:rsid w:val="0093578E"/>
    <w:rsid w:val="00943591"/>
    <w:rsid w:val="009454C2"/>
    <w:rsid w:val="009538B4"/>
    <w:rsid w:val="009552E9"/>
    <w:rsid w:val="009661E4"/>
    <w:rsid w:val="0097273D"/>
    <w:rsid w:val="009815FC"/>
    <w:rsid w:val="00982CF4"/>
    <w:rsid w:val="00986F40"/>
    <w:rsid w:val="00987DAB"/>
    <w:rsid w:val="0099403B"/>
    <w:rsid w:val="0099434A"/>
    <w:rsid w:val="009956F3"/>
    <w:rsid w:val="00996D25"/>
    <w:rsid w:val="009A5B7C"/>
    <w:rsid w:val="009A6792"/>
    <w:rsid w:val="009B3A9B"/>
    <w:rsid w:val="009B5EA6"/>
    <w:rsid w:val="009C79C3"/>
    <w:rsid w:val="009D0896"/>
    <w:rsid w:val="009D54AB"/>
    <w:rsid w:val="009D7922"/>
    <w:rsid w:val="009E1702"/>
    <w:rsid w:val="009F4420"/>
    <w:rsid w:val="00A17457"/>
    <w:rsid w:val="00A21DFE"/>
    <w:rsid w:val="00A2252D"/>
    <w:rsid w:val="00A3233A"/>
    <w:rsid w:val="00A452E9"/>
    <w:rsid w:val="00A4681F"/>
    <w:rsid w:val="00A51618"/>
    <w:rsid w:val="00A5162F"/>
    <w:rsid w:val="00A6592D"/>
    <w:rsid w:val="00A73220"/>
    <w:rsid w:val="00A732C8"/>
    <w:rsid w:val="00A7419F"/>
    <w:rsid w:val="00A83073"/>
    <w:rsid w:val="00A85715"/>
    <w:rsid w:val="00A9466C"/>
    <w:rsid w:val="00AA0AAF"/>
    <w:rsid w:val="00AB186C"/>
    <w:rsid w:val="00AB2825"/>
    <w:rsid w:val="00AC477B"/>
    <w:rsid w:val="00AD01CF"/>
    <w:rsid w:val="00AE0761"/>
    <w:rsid w:val="00AE0C05"/>
    <w:rsid w:val="00AE18EC"/>
    <w:rsid w:val="00AE2410"/>
    <w:rsid w:val="00AE7E20"/>
    <w:rsid w:val="00AF04F5"/>
    <w:rsid w:val="00AF456A"/>
    <w:rsid w:val="00B10CB0"/>
    <w:rsid w:val="00B163B7"/>
    <w:rsid w:val="00B177FA"/>
    <w:rsid w:val="00B179A8"/>
    <w:rsid w:val="00B17F78"/>
    <w:rsid w:val="00B22357"/>
    <w:rsid w:val="00B24DCD"/>
    <w:rsid w:val="00B261FE"/>
    <w:rsid w:val="00B30BA6"/>
    <w:rsid w:val="00B4418A"/>
    <w:rsid w:val="00B4524E"/>
    <w:rsid w:val="00B61ACF"/>
    <w:rsid w:val="00B752BD"/>
    <w:rsid w:val="00B76B21"/>
    <w:rsid w:val="00B776BA"/>
    <w:rsid w:val="00B857D4"/>
    <w:rsid w:val="00B86757"/>
    <w:rsid w:val="00B93618"/>
    <w:rsid w:val="00BA15A1"/>
    <w:rsid w:val="00BA3144"/>
    <w:rsid w:val="00BA406C"/>
    <w:rsid w:val="00BA561B"/>
    <w:rsid w:val="00BB09C9"/>
    <w:rsid w:val="00BB4059"/>
    <w:rsid w:val="00BB637C"/>
    <w:rsid w:val="00BB66EA"/>
    <w:rsid w:val="00BC080B"/>
    <w:rsid w:val="00BC0D5D"/>
    <w:rsid w:val="00BC3A3C"/>
    <w:rsid w:val="00BC3E92"/>
    <w:rsid w:val="00BC7848"/>
    <w:rsid w:val="00BD0CAA"/>
    <w:rsid w:val="00BE141E"/>
    <w:rsid w:val="00BE47FC"/>
    <w:rsid w:val="00BF049E"/>
    <w:rsid w:val="00C00BC6"/>
    <w:rsid w:val="00C07D06"/>
    <w:rsid w:val="00C107AF"/>
    <w:rsid w:val="00C2009A"/>
    <w:rsid w:val="00C23E13"/>
    <w:rsid w:val="00C4056D"/>
    <w:rsid w:val="00C501BC"/>
    <w:rsid w:val="00C5069F"/>
    <w:rsid w:val="00C51417"/>
    <w:rsid w:val="00C619E5"/>
    <w:rsid w:val="00C64900"/>
    <w:rsid w:val="00C71999"/>
    <w:rsid w:val="00C71E31"/>
    <w:rsid w:val="00C77D2F"/>
    <w:rsid w:val="00C86016"/>
    <w:rsid w:val="00C9199F"/>
    <w:rsid w:val="00CA3B69"/>
    <w:rsid w:val="00CA5698"/>
    <w:rsid w:val="00CB726E"/>
    <w:rsid w:val="00CE05BF"/>
    <w:rsid w:val="00CE1B2A"/>
    <w:rsid w:val="00CE6A90"/>
    <w:rsid w:val="00CF0FBE"/>
    <w:rsid w:val="00CF16F6"/>
    <w:rsid w:val="00CF3E06"/>
    <w:rsid w:val="00D02845"/>
    <w:rsid w:val="00D034FC"/>
    <w:rsid w:val="00D13193"/>
    <w:rsid w:val="00D13322"/>
    <w:rsid w:val="00D15C97"/>
    <w:rsid w:val="00D22093"/>
    <w:rsid w:val="00D27DFE"/>
    <w:rsid w:val="00D32A67"/>
    <w:rsid w:val="00D34558"/>
    <w:rsid w:val="00D37F29"/>
    <w:rsid w:val="00D447DA"/>
    <w:rsid w:val="00D5379E"/>
    <w:rsid w:val="00D545E6"/>
    <w:rsid w:val="00D54AAB"/>
    <w:rsid w:val="00D56F36"/>
    <w:rsid w:val="00D720C9"/>
    <w:rsid w:val="00D945C9"/>
    <w:rsid w:val="00D967CF"/>
    <w:rsid w:val="00D9782F"/>
    <w:rsid w:val="00DA6BFC"/>
    <w:rsid w:val="00DB429B"/>
    <w:rsid w:val="00DB44C4"/>
    <w:rsid w:val="00DB79FC"/>
    <w:rsid w:val="00DC38F8"/>
    <w:rsid w:val="00DC4473"/>
    <w:rsid w:val="00DC5EF2"/>
    <w:rsid w:val="00DC65E1"/>
    <w:rsid w:val="00DC6737"/>
    <w:rsid w:val="00DD3D2B"/>
    <w:rsid w:val="00DE3C71"/>
    <w:rsid w:val="00DE7D63"/>
    <w:rsid w:val="00E00A37"/>
    <w:rsid w:val="00E0143B"/>
    <w:rsid w:val="00E12969"/>
    <w:rsid w:val="00E23A5B"/>
    <w:rsid w:val="00E2655D"/>
    <w:rsid w:val="00E32312"/>
    <w:rsid w:val="00E3757E"/>
    <w:rsid w:val="00E40EF0"/>
    <w:rsid w:val="00E4679A"/>
    <w:rsid w:val="00E5378C"/>
    <w:rsid w:val="00E5561E"/>
    <w:rsid w:val="00E55EE0"/>
    <w:rsid w:val="00E66401"/>
    <w:rsid w:val="00E757F2"/>
    <w:rsid w:val="00E765E9"/>
    <w:rsid w:val="00E80DE3"/>
    <w:rsid w:val="00E85547"/>
    <w:rsid w:val="00E91874"/>
    <w:rsid w:val="00E927BF"/>
    <w:rsid w:val="00E9359D"/>
    <w:rsid w:val="00E9799F"/>
    <w:rsid w:val="00EA104C"/>
    <w:rsid w:val="00EA4FCF"/>
    <w:rsid w:val="00ED3DCD"/>
    <w:rsid w:val="00ED474E"/>
    <w:rsid w:val="00ED6A5A"/>
    <w:rsid w:val="00ED6FA3"/>
    <w:rsid w:val="00EF0B6E"/>
    <w:rsid w:val="00EF1BA2"/>
    <w:rsid w:val="00EF5397"/>
    <w:rsid w:val="00EF57A3"/>
    <w:rsid w:val="00EF7753"/>
    <w:rsid w:val="00F04593"/>
    <w:rsid w:val="00F07E77"/>
    <w:rsid w:val="00F17A0E"/>
    <w:rsid w:val="00F23A65"/>
    <w:rsid w:val="00F23BE0"/>
    <w:rsid w:val="00F2557B"/>
    <w:rsid w:val="00F33C1A"/>
    <w:rsid w:val="00F33F2E"/>
    <w:rsid w:val="00F438BD"/>
    <w:rsid w:val="00F4517F"/>
    <w:rsid w:val="00F46DAE"/>
    <w:rsid w:val="00F474A3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7492"/>
    <w:rsid w:val="00FA2262"/>
    <w:rsid w:val="00FB02CE"/>
    <w:rsid w:val="00FB4C40"/>
    <w:rsid w:val="00FB4F21"/>
    <w:rsid w:val="00FC1526"/>
    <w:rsid w:val="00FC4B84"/>
    <w:rsid w:val="00FC60C7"/>
    <w:rsid w:val="00FD091F"/>
    <w:rsid w:val="00FE00CF"/>
    <w:rsid w:val="00FE3DB4"/>
    <w:rsid w:val="00FE6EC4"/>
    <w:rsid w:val="00FF26A1"/>
    <w:rsid w:val="00F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CB0AD"/>
  <w15:chartTrackingRefBased/>
  <w15:docId w15:val="{362B3FB7-4799-BD40-9C98-F92A3D2B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aliases w:val="Heading 5 - GTI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paragraph" w:styleId="BodyText">
    <w:name w:val="Body Text"/>
    <w:basedOn w:val="Normal"/>
    <w:link w:val="BodyTextChar1"/>
    <w:semiHidden/>
    <w:pPr>
      <w:spacing w:before="120" w:after="120"/>
      <w:ind w:firstLine="720"/>
    </w:pPr>
    <w:rPr>
      <w:iCs/>
    </w:rPr>
  </w:style>
  <w:style w:type="character" w:customStyle="1" w:styleId="BodyTextChar1">
    <w:name w:val="Body Text Char1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Para2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0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0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0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0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5"/>
      </w:numPr>
      <w:tabs>
        <w:tab w:val="left" w:pos="1980"/>
      </w:tabs>
      <w:spacing w:before="80" w:after="80"/>
    </w:pPr>
    <w:rPr>
      <w:szCs w:val="20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"/>
    <w:rsid w:val="00622C68"/>
    <w:pPr>
      <w:spacing w:before="120" w:after="120"/>
      <w:ind w:firstLine="720"/>
    </w:pPr>
  </w:style>
  <w:style w:type="character" w:customStyle="1" w:styleId="bodytextChar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4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6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18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7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19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">
    <w:name w:val="Para4"/>
    <w:basedOn w:val="Para3"/>
    <w:rsid w:val="00622C68"/>
    <w:pPr>
      <w:numPr>
        <w:ilvl w:val="0"/>
        <w:numId w:val="20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  <w:style w:type="paragraph" w:customStyle="1" w:styleId="Headingrec">
    <w:name w:val="Heading rec"/>
    <w:basedOn w:val="Heading2"/>
    <w:rsid w:val="007E5A45"/>
    <w:pPr>
      <w:tabs>
        <w:tab w:val="clear" w:pos="720"/>
        <w:tab w:val="left" w:pos="1080"/>
      </w:tabs>
    </w:pPr>
    <w:rPr>
      <w:lang w:val="en-US"/>
    </w:rPr>
  </w:style>
  <w:style w:type="character" w:customStyle="1" w:styleId="BodyTextChar0">
    <w:name w:val="Body Text Char"/>
    <w:basedOn w:val="DefaultParagraphFont"/>
    <w:rsid w:val="007E5A45"/>
    <w:rPr>
      <w:sz w:val="24"/>
      <w:szCs w:val="24"/>
      <w:lang w:val="en-US" w:eastAsia="en-US" w:bidi="ar-SA"/>
    </w:rPr>
  </w:style>
  <w:style w:type="paragraph" w:customStyle="1" w:styleId="num-para">
    <w:name w:val="num-para"/>
    <w:basedOn w:val="Normal"/>
    <w:autoRedefine/>
    <w:rsid w:val="007E5A45"/>
    <w:pPr>
      <w:numPr>
        <w:numId w:val="21"/>
      </w:numPr>
      <w:tabs>
        <w:tab w:val="left" w:pos="720"/>
      </w:tabs>
    </w:pPr>
    <w:rPr>
      <w:szCs w:val="20"/>
    </w:rPr>
  </w:style>
  <w:style w:type="character" w:customStyle="1" w:styleId="Heading-plainChar">
    <w:name w:val="Heading - plain Char"/>
    <w:basedOn w:val="Heading2Char"/>
    <w:rsid w:val="007E5A45"/>
    <w:rPr>
      <w:b/>
      <w:bCs/>
      <w:i/>
      <w:iCs/>
      <w:sz w:val="22"/>
      <w:szCs w:val="24"/>
      <w:lang w:val="en-GB" w:eastAsia="en-US" w:bidi="ar-SA"/>
    </w:rPr>
  </w:style>
  <w:style w:type="paragraph" w:customStyle="1" w:styleId="StyleBoldCenteredBefore6ptAfter6pt">
    <w:name w:val="Style Bold Centered Before:  6 pt After:  6 pt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Left063cm">
    <w:name w:val="Style Bold Centered Left:  0.63 cm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">
    <w:name w:val="Style Bold Centered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decision0">
    <w:name w:val="decision"/>
    <w:basedOn w:val="Normal"/>
    <w:rsid w:val="008A0633"/>
    <w:pPr>
      <w:keepNext/>
      <w:tabs>
        <w:tab w:val="center" w:pos="397"/>
      </w:tabs>
      <w:spacing w:before="120" w:after="240"/>
      <w:jc w:val="center"/>
      <w:outlineLvl w:val="1"/>
    </w:pPr>
    <w:rPr>
      <w:b/>
      <w:bCs/>
      <w:i/>
      <w:iCs/>
    </w:rPr>
  </w:style>
  <w:style w:type="character" w:customStyle="1" w:styleId="Heading2CharChar">
    <w:name w:val="Heading 2 Char Char"/>
    <w:basedOn w:val="DefaultParagraphFont"/>
    <w:rsid w:val="00B17F78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customStyle="1" w:styleId="FBD-goal">
    <w:name w:val="FBD-goal"/>
    <w:basedOn w:val="Normal"/>
    <w:rsid w:val="005E48D0"/>
    <w:pPr>
      <w:keepNext/>
      <w:spacing w:before="120" w:after="120"/>
    </w:pPr>
    <w:rPr>
      <w:b/>
      <w:i/>
      <w:iCs/>
    </w:rPr>
  </w:style>
  <w:style w:type="paragraph" w:customStyle="1" w:styleId="List-sbstta">
    <w:name w:val="List-sbstta"/>
    <w:basedOn w:val="Normal"/>
    <w:rsid w:val="005E48D0"/>
    <w:pPr>
      <w:spacing w:before="120" w:after="120"/>
      <w:ind w:left="1701" w:hanging="850"/>
    </w:pPr>
    <w:rPr>
      <w:szCs w:val="22"/>
    </w:rPr>
  </w:style>
  <w:style w:type="paragraph" w:customStyle="1" w:styleId="Listsbsttasubpara">
    <w:name w:val="List sbstta subpara"/>
    <w:basedOn w:val="BodyTextIndent"/>
    <w:rsid w:val="005E48D0"/>
    <w:pPr>
      <w:ind w:left="2410"/>
      <w:jc w:val="both"/>
    </w:pPr>
  </w:style>
  <w:style w:type="paragraph" w:customStyle="1" w:styleId="Progelement">
    <w:name w:val="Progelement"/>
    <w:basedOn w:val="Heading3"/>
    <w:rsid w:val="005E48D0"/>
    <w:pPr>
      <w:jc w:val="left"/>
    </w:pPr>
    <w:rPr>
      <w:b/>
      <w:bCs/>
      <w:i w:val="0"/>
      <w:iCs w:val="0"/>
      <w:szCs w:val="22"/>
    </w:rPr>
  </w:style>
  <w:style w:type="character" w:customStyle="1" w:styleId="StylePara3ItalicChar">
    <w:name w:val="Style Para3 + Italic Char"/>
    <w:basedOn w:val="DefaultParagraphFont"/>
    <w:rsid w:val="005E48D0"/>
    <w:rPr>
      <w:i/>
      <w:iCs/>
      <w:sz w:val="22"/>
      <w:lang w:val="en-GB" w:eastAsia="en-US" w:bidi="ar-SA"/>
    </w:rPr>
  </w:style>
  <w:style w:type="paragraph" w:customStyle="1" w:styleId="headingoneline">
    <w:name w:val="headingoneline"/>
    <w:basedOn w:val="Normal"/>
    <w:next w:val="Para1"/>
    <w:rsid w:val="00D945C9"/>
    <w:pPr>
      <w:keepNext/>
      <w:spacing w:before="120" w:after="120"/>
      <w:jc w:val="center"/>
    </w:pPr>
    <w:rPr>
      <w:i/>
    </w:rPr>
  </w:style>
  <w:style w:type="paragraph" w:customStyle="1" w:styleId="Para3nonumber">
    <w:name w:val="Para  3 (no number)"/>
    <w:basedOn w:val="Para3"/>
    <w:rsid w:val="00D945C9"/>
    <w:pPr>
      <w:numPr>
        <w:ilvl w:val="0"/>
        <w:numId w:val="0"/>
      </w:numPr>
      <w:tabs>
        <w:tab w:val="clear" w:pos="1980"/>
        <w:tab w:val="left" w:pos="2160"/>
      </w:tabs>
      <w:spacing w:before="120" w:after="120"/>
      <w:ind w:left="2160" w:hanging="720"/>
    </w:pPr>
    <w:rPr>
      <w:szCs w:val="22"/>
    </w:rPr>
  </w:style>
  <w:style w:type="paragraph" w:customStyle="1" w:styleId="StyleHeader11ptJustified">
    <w:name w:val="Style Header + 11 pt Justified"/>
    <w:basedOn w:val="Header"/>
    <w:rsid w:val="00D945C9"/>
    <w:pPr>
      <w:tabs>
        <w:tab w:val="clear" w:pos="4153"/>
        <w:tab w:val="clear" w:pos="8306"/>
      </w:tabs>
      <w:spacing w:after="120"/>
    </w:pPr>
    <w:rPr>
      <w:szCs w:val="22"/>
      <w:lang w:val="en-US"/>
    </w:rPr>
  </w:style>
  <w:style w:type="paragraph" w:customStyle="1" w:styleId="decision2long">
    <w:name w:val="decision 2 long"/>
    <w:basedOn w:val="Normal"/>
    <w:rsid w:val="00D945C9"/>
    <w:pPr>
      <w:keepNext/>
      <w:tabs>
        <w:tab w:val="left" w:pos="720"/>
      </w:tabs>
      <w:spacing w:before="120" w:after="120"/>
      <w:ind w:left="1843" w:right="998" w:hanging="567"/>
      <w:jc w:val="left"/>
      <w:outlineLvl w:val="0"/>
    </w:pPr>
    <w:rPr>
      <w:b/>
      <w:i/>
      <w:iCs/>
    </w:rPr>
  </w:style>
  <w:style w:type="character" w:customStyle="1" w:styleId="decision2longChar">
    <w:name w:val="decision 2 long Char"/>
    <w:basedOn w:val="DefaultParagraphFont"/>
    <w:rsid w:val="00D945C9"/>
    <w:rPr>
      <w:b/>
      <w:i/>
      <w:iCs/>
      <w:sz w:val="22"/>
      <w:szCs w:val="24"/>
      <w:lang w:val="en-GB" w:eastAsia="en-US" w:bidi="ar-SA"/>
    </w:rPr>
  </w:style>
  <w:style w:type="paragraph" w:customStyle="1" w:styleId="Heading2longmultilinedecision">
    <w:name w:val="Heading 2 (long multiline decision)"/>
    <w:basedOn w:val="Normal"/>
    <w:rsid w:val="00447A1F"/>
    <w:pPr>
      <w:keepNext/>
      <w:tabs>
        <w:tab w:val="left" w:pos="720"/>
      </w:tabs>
      <w:spacing w:before="120" w:after="120"/>
      <w:ind w:left="2127" w:right="998" w:hanging="1276"/>
      <w:jc w:val="left"/>
      <w:outlineLvl w:val="0"/>
    </w:pPr>
    <w:rPr>
      <w:b/>
      <w:i/>
      <w:iCs/>
    </w:rPr>
  </w:style>
  <w:style w:type="character" w:customStyle="1" w:styleId="decisionChar0">
    <w:name w:val="decision Char"/>
    <w:basedOn w:val="DefaultParagraphFont"/>
    <w:rsid w:val="000F6BD3"/>
    <w:rPr>
      <w:b/>
      <w:bCs/>
      <w:i/>
      <w:iCs/>
      <w:sz w:val="22"/>
      <w:szCs w:val="24"/>
      <w:lang w:val="en-GB" w:eastAsia="en-US" w:bidi="ar-SA"/>
    </w:rPr>
  </w:style>
  <w:style w:type="paragraph" w:styleId="Caption">
    <w:name w:val="caption"/>
    <w:basedOn w:val="Normal"/>
    <w:next w:val="Normal"/>
    <w:qFormat/>
    <w:rsid w:val="00036FB8"/>
    <w:rPr>
      <w:u w:val="single"/>
    </w:rPr>
  </w:style>
  <w:style w:type="paragraph" w:customStyle="1" w:styleId="Heading4doubleindent">
    <w:name w:val="Heading 4 double indent"/>
    <w:basedOn w:val="Normal"/>
    <w:rsid w:val="00036FB8"/>
    <w:pPr>
      <w:keepNext/>
      <w:widowControl w:val="0"/>
      <w:overflowPunct w:val="0"/>
      <w:autoSpaceDE w:val="0"/>
      <w:autoSpaceDN w:val="0"/>
      <w:adjustRightInd w:val="0"/>
      <w:spacing w:before="120" w:after="120" w:line="240" w:lineRule="exact"/>
      <w:ind w:left="2404" w:hanging="964"/>
      <w:jc w:val="left"/>
      <w:textAlignment w:val="baseline"/>
    </w:pPr>
    <w:rPr>
      <w:rFonts w:ascii="Courier" w:hAnsi="Courier"/>
      <w:sz w:val="20"/>
      <w:szCs w:val="20"/>
      <w:u w:val="single"/>
    </w:rPr>
  </w:style>
  <w:style w:type="character" w:customStyle="1" w:styleId="StyleHeader11ptChar">
    <w:name w:val="Style Header + 11 pt Char"/>
    <w:basedOn w:val="DefaultParagraphFont"/>
    <w:rsid w:val="00036FB8"/>
    <w:rPr>
      <w:sz w:val="22"/>
      <w:szCs w:val="22"/>
      <w:lang w:val="en-US" w:eastAsia="en-US" w:bidi="ar-SA"/>
    </w:rPr>
  </w:style>
  <w:style w:type="paragraph" w:customStyle="1" w:styleId="Operationalguideline">
    <w:name w:val="Operational guideline"/>
    <w:basedOn w:val="Normal"/>
    <w:rsid w:val="009B5EA6"/>
    <w:pPr>
      <w:numPr>
        <w:numId w:val="23"/>
      </w:numPr>
      <w:spacing w:before="120" w:after="120"/>
      <w:ind w:left="720" w:hanging="496"/>
    </w:pPr>
    <w:rPr>
      <w:snapToGrid w:val="0"/>
      <w:szCs w:val="22"/>
      <w:lang w:val="en-US"/>
    </w:rPr>
  </w:style>
  <w:style w:type="paragraph" w:customStyle="1" w:styleId="Practicalprinciplesub">
    <w:name w:val="Practical principle sub"/>
    <w:basedOn w:val="Heading4"/>
    <w:rsid w:val="009B5EA6"/>
    <w:pPr>
      <w:widowControl w:val="0"/>
      <w:numPr>
        <w:ilvl w:val="1"/>
        <w:numId w:val="22"/>
      </w:numPr>
      <w:spacing w:before="240"/>
      <w:jc w:val="left"/>
    </w:pPr>
    <w:rPr>
      <w:bCs w:val="0"/>
      <w:szCs w:val="22"/>
    </w:rPr>
  </w:style>
  <w:style w:type="paragraph" w:customStyle="1" w:styleId="Practicalprinciple">
    <w:name w:val="Practical principle"/>
    <w:basedOn w:val="Heading4"/>
    <w:rsid w:val="009B5EA6"/>
    <w:pPr>
      <w:spacing w:before="240"/>
      <w:ind w:left="2421" w:hanging="2421"/>
      <w:jc w:val="left"/>
    </w:pPr>
    <w:rPr>
      <w:bCs w:val="0"/>
      <w:iCs w:val="0"/>
      <w:snapToGrid w:val="0"/>
      <w:szCs w:val="22"/>
    </w:rPr>
  </w:style>
  <w:style w:type="paragraph" w:customStyle="1" w:styleId="Rationale">
    <w:name w:val="Rationale"/>
    <w:basedOn w:val="Practicalprinciple"/>
    <w:rsid w:val="009B5EA6"/>
    <w:rPr>
      <w:b w:val="0"/>
      <w:bCs/>
      <w:i w:val="0"/>
      <w:iCs/>
    </w:rPr>
  </w:style>
  <w:style w:type="paragraph" w:customStyle="1" w:styleId="Heading-itemmultiline">
    <w:name w:val="Heading-item (multiline)"/>
    <w:basedOn w:val="Normal"/>
    <w:rsid w:val="00626B94"/>
    <w:pPr>
      <w:keepNext/>
      <w:numPr>
        <w:numId w:val="28"/>
      </w:numPr>
      <w:tabs>
        <w:tab w:val="clear" w:pos="360"/>
      </w:tabs>
      <w:spacing w:before="240" w:after="120"/>
      <w:ind w:left="1560" w:hanging="851"/>
      <w:jc w:val="left"/>
    </w:pPr>
    <w:rPr>
      <w:b/>
      <w:i/>
      <w:iCs/>
    </w:rPr>
  </w:style>
  <w:style w:type="paragraph" w:customStyle="1" w:styleId="decisonlevel2">
    <w:name w:val="decison level 2"/>
    <w:basedOn w:val="decision0"/>
    <w:rsid w:val="00626B94"/>
    <w:pPr>
      <w:spacing w:before="240"/>
    </w:pPr>
  </w:style>
  <w:style w:type="paragraph" w:customStyle="1" w:styleId="Heading2multilinerecommendation">
    <w:name w:val="Heading 2 (multiline recommendation)"/>
    <w:basedOn w:val="Normal"/>
    <w:rsid w:val="008B5F66"/>
    <w:pPr>
      <w:keepNext/>
      <w:tabs>
        <w:tab w:val="left" w:pos="1843"/>
      </w:tabs>
      <w:spacing w:before="120" w:after="120"/>
      <w:ind w:left="1843" w:right="998" w:hanging="941"/>
      <w:jc w:val="left"/>
      <w:outlineLvl w:val="0"/>
    </w:pPr>
    <w:rPr>
      <w:b/>
      <w:i/>
      <w:iCs/>
    </w:rPr>
  </w:style>
  <w:style w:type="paragraph" w:styleId="ListBullet2">
    <w:name w:val="List Bullet 2"/>
    <w:basedOn w:val="Normal"/>
    <w:rsid w:val="00240193"/>
    <w:pPr>
      <w:numPr>
        <w:numId w:val="24"/>
      </w:numPr>
    </w:pPr>
  </w:style>
  <w:style w:type="paragraph" w:customStyle="1" w:styleId="list3">
    <w:name w:val="list3"/>
    <w:basedOn w:val="Normal"/>
    <w:autoRedefine/>
    <w:rsid w:val="00240193"/>
    <w:pPr>
      <w:numPr>
        <w:numId w:val="26"/>
      </w:numPr>
    </w:pPr>
  </w:style>
  <w:style w:type="paragraph" w:customStyle="1" w:styleId="HEADINGITEM">
    <w:name w:val="HEADING ITEM"/>
    <w:basedOn w:val="Heading1"/>
    <w:rsid w:val="00DC6737"/>
    <w:pPr>
      <w:tabs>
        <w:tab w:val="clear" w:pos="720"/>
      </w:tabs>
      <w:outlineLvl w:val="9"/>
    </w:pPr>
    <w:rPr>
      <w:i/>
      <w:iCs/>
      <w:caps w:val="0"/>
    </w:rPr>
  </w:style>
  <w:style w:type="paragraph" w:customStyle="1" w:styleId="goal">
    <w:name w:val="goal"/>
    <w:basedOn w:val="BodyText2"/>
    <w:rsid w:val="001B094B"/>
    <w:pPr>
      <w:keepNext/>
      <w:tabs>
        <w:tab w:val="clear" w:pos="-1440"/>
        <w:tab w:val="clear" w:pos="-720"/>
        <w:tab w:val="clear" w:pos="0"/>
        <w:tab w:val="clear" w:pos="720"/>
        <w:tab w:val="clear" w:pos="1080"/>
        <w:tab w:val="clear" w:pos="1440"/>
      </w:tabs>
      <w:suppressAutoHyphens w:val="0"/>
      <w:spacing w:before="0"/>
      <w:ind w:left="0" w:firstLine="0"/>
    </w:pPr>
    <w:rPr>
      <w:b/>
      <w:bCs/>
    </w:rPr>
  </w:style>
  <w:style w:type="paragraph" w:customStyle="1" w:styleId="Bulleted">
    <w:name w:val="Bulleted"/>
    <w:basedOn w:val="ListBullet2"/>
    <w:rsid w:val="004902F7"/>
    <w:pPr>
      <w:numPr>
        <w:numId w:val="25"/>
      </w:numPr>
      <w:spacing w:before="120" w:after="120"/>
    </w:pPr>
    <w:rPr>
      <w:szCs w:val="22"/>
    </w:rPr>
  </w:style>
  <w:style w:type="paragraph" w:customStyle="1" w:styleId="heading-plainitalic0">
    <w:name w:val="heading-plain italic"/>
    <w:basedOn w:val="Normal"/>
    <w:rsid w:val="00E5561E"/>
    <w:pPr>
      <w:spacing w:before="120" w:after="120"/>
      <w:jc w:val="center"/>
    </w:pPr>
    <w:rPr>
      <w:i/>
      <w:iCs/>
    </w:rPr>
  </w:style>
  <w:style w:type="paragraph" w:customStyle="1" w:styleId="Heading2multiline-decision">
    <w:name w:val="Heading 2 (multiline-decision)"/>
    <w:basedOn w:val="Normal"/>
    <w:rsid w:val="008375CD"/>
    <w:pPr>
      <w:keepNext/>
      <w:tabs>
        <w:tab w:val="left" w:pos="720"/>
      </w:tabs>
      <w:spacing w:before="120" w:after="120"/>
      <w:ind w:left="1843" w:right="998" w:hanging="567"/>
      <w:jc w:val="left"/>
      <w:outlineLvl w:val="0"/>
    </w:pPr>
    <w:rPr>
      <w:b/>
      <w:i/>
      <w:iCs/>
    </w:rPr>
  </w:style>
  <w:style w:type="paragraph" w:customStyle="1" w:styleId="Paranormal">
    <w:name w:val="Para normal"/>
    <w:basedOn w:val="Normal"/>
    <w:rsid w:val="008375CD"/>
    <w:pPr>
      <w:framePr w:hSpace="187" w:vSpace="187" w:wrap="notBeside" w:vAnchor="text" w:hAnchor="text" w:y="1"/>
      <w:numPr>
        <w:numId w:val="27"/>
      </w:numPr>
      <w:spacing w:before="120" w:after="120"/>
      <w:ind w:left="360" w:hanging="360"/>
    </w:pPr>
    <w:rPr>
      <w:szCs w:val="20"/>
    </w:rPr>
  </w:style>
  <w:style w:type="paragraph" w:customStyle="1" w:styleId="StyleHeader11ptJustifiedAfter6pt">
    <w:name w:val="Style Header + 11 pt Justified After:  6 pt"/>
    <w:basedOn w:val="Header"/>
    <w:rsid w:val="008375CD"/>
    <w:pPr>
      <w:tabs>
        <w:tab w:val="clear" w:pos="4153"/>
        <w:tab w:val="clear" w:pos="8306"/>
      </w:tabs>
      <w:spacing w:after="120"/>
    </w:pPr>
    <w:rPr>
      <w:szCs w:val="20"/>
      <w:lang w:val="en-US"/>
    </w:rPr>
  </w:style>
  <w:style w:type="paragraph" w:customStyle="1" w:styleId="StyleHeader11pt">
    <w:name w:val="Style Header + 11 pt"/>
    <w:basedOn w:val="Header"/>
    <w:rsid w:val="008375CD"/>
    <w:pPr>
      <w:tabs>
        <w:tab w:val="clear" w:pos="4153"/>
        <w:tab w:val="clear" w:pos="8306"/>
        <w:tab w:val="left" w:pos="567"/>
      </w:tabs>
      <w:spacing w:after="120"/>
    </w:pPr>
    <w:rPr>
      <w:szCs w:val="22"/>
      <w:lang w:val="en-US"/>
    </w:rPr>
  </w:style>
  <w:style w:type="paragraph" w:customStyle="1" w:styleId="StylePara3Italic">
    <w:name w:val="Style Para3 + Italic"/>
    <w:basedOn w:val="Para3"/>
    <w:rsid w:val="008375CD"/>
    <w:pPr>
      <w:numPr>
        <w:ilvl w:val="0"/>
        <w:numId w:val="0"/>
      </w:numPr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VII/35</vt:lpstr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VII/35</dc:title>
  <dc:subject>Date and venue of the eighth meeting of the Conference of the Parties</dc:subject>
  <dc:creator>Secretariat of the Convention on Biological Diversity</dc:creator>
  <cp:keywords>CBD</cp:keywords>
  <dc:description/>
  <cp:lastModifiedBy>Rodrigo Elias</cp:lastModifiedBy>
  <cp:revision>2</cp:revision>
  <cp:lastPrinted>2008-03-03T19:34:00Z</cp:lastPrinted>
  <dcterms:created xsi:type="dcterms:W3CDTF">2025-11-13T19:04:00Z</dcterms:created>
  <dcterms:modified xsi:type="dcterms:W3CDTF">2025-11-13T19:04:00Z</dcterms:modified>
  <cp:category>Decision</cp:category>
</cp:coreProperties>
</file>