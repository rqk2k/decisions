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4C7C612E" w14:textId="77777777">
        <w:tblPrEx>
          <w:tblCellMar>
            <w:top w:w="0" w:type="dxa"/>
            <w:bottom w:w="0" w:type="dxa"/>
          </w:tblCellMar>
        </w:tblPrEx>
        <w:trPr>
          <w:gridBefore w:val="1"/>
          <w:wBefore w:w="16" w:type="dxa"/>
        </w:trPr>
        <w:tc>
          <w:tcPr>
            <w:tcW w:w="1326" w:type="dxa"/>
            <w:tcBorders>
              <w:bottom w:val="single" w:sz="12" w:space="0" w:color="000000"/>
            </w:tcBorders>
          </w:tcPr>
          <w:p w14:paraId="1D9B70F0" w14:textId="77777777" w:rsidR="00897705" w:rsidRDefault="0020674D">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7F3A1738" wp14:editId="4FA9338C">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6F486C7E" w14:textId="77777777" w:rsidR="00897705" w:rsidRDefault="0020674D">
            <w:r>
              <w:rPr>
                <w:noProof/>
                <w:sz w:val="20"/>
              </w:rPr>
              <w:drawing>
                <wp:anchor distT="0" distB="0" distL="114300" distR="114300" simplePos="0" relativeHeight="251657216" behindDoc="0" locked="1" layoutInCell="1" allowOverlap="0" wp14:anchorId="0C7EF041" wp14:editId="2A3F0B82">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48771EA6" w14:textId="77777777" w:rsidR="00897705" w:rsidRPr="00D56F36" w:rsidRDefault="00897705">
            <w:pPr>
              <w:jc w:val="right"/>
              <w:rPr>
                <w:rFonts w:ascii="Univers" w:hAnsi="Univers"/>
                <w:b/>
                <w:sz w:val="32"/>
              </w:rPr>
            </w:pPr>
            <w:r w:rsidRPr="00D56F36">
              <w:rPr>
                <w:rFonts w:ascii="Univers" w:hAnsi="Univers"/>
                <w:b/>
                <w:sz w:val="32"/>
              </w:rPr>
              <w:t>CBD</w:t>
            </w:r>
          </w:p>
          <w:p w14:paraId="1CDFB055" w14:textId="77777777" w:rsidR="00897705" w:rsidRPr="00F849C4" w:rsidRDefault="00897705" w:rsidP="00F23A65">
            <w:pPr>
              <w:jc w:val="center"/>
              <w:rPr>
                <w:rFonts w:ascii="Univers" w:hAnsi="Univers"/>
                <w:b/>
                <w:i/>
                <w:sz w:val="32"/>
              </w:rPr>
            </w:pPr>
          </w:p>
        </w:tc>
      </w:tr>
      <w:tr w:rsidR="00897705" w14:paraId="15AA3258" w14:textId="77777777">
        <w:tblPrEx>
          <w:tblCellMar>
            <w:top w:w="0" w:type="dxa"/>
            <w:bottom w:w="0" w:type="dxa"/>
          </w:tblCellMar>
        </w:tblPrEx>
        <w:trPr>
          <w:cantSplit/>
          <w:trHeight w:val="1693"/>
        </w:trPr>
        <w:tc>
          <w:tcPr>
            <w:tcW w:w="6629" w:type="dxa"/>
            <w:gridSpan w:val="4"/>
            <w:tcBorders>
              <w:bottom w:val="single" w:sz="36" w:space="0" w:color="000000"/>
            </w:tcBorders>
          </w:tcPr>
          <w:p w14:paraId="5AA8F34E" w14:textId="77777777" w:rsidR="00897705" w:rsidRPr="00F849C4" w:rsidRDefault="0020674D">
            <w:pPr>
              <w:ind w:right="1422"/>
              <w:rPr>
                <w:i/>
              </w:rPr>
            </w:pPr>
            <w:r w:rsidRPr="00F849C4">
              <w:rPr>
                <w:i/>
                <w:noProof/>
              </w:rPr>
              <w:drawing>
                <wp:inline distT="0" distB="0" distL="0" distR="0" wp14:anchorId="5ECEF5E7" wp14:editId="44BC9588">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1E8AF01F" w14:textId="77777777" w:rsidR="00897705" w:rsidRPr="00507938" w:rsidRDefault="00897705">
            <w:r w:rsidRPr="00507938">
              <w:t>Distr.</w:t>
            </w:r>
          </w:p>
          <w:p w14:paraId="532AA79B" w14:textId="77777777" w:rsidR="00897705" w:rsidRPr="00507938" w:rsidRDefault="00897705">
            <w:r w:rsidRPr="00507938">
              <w:t>GENERAL</w:t>
            </w:r>
          </w:p>
          <w:p w14:paraId="266CD70D" w14:textId="77777777" w:rsidR="00897705" w:rsidRPr="00507938" w:rsidRDefault="00897705"/>
          <w:p w14:paraId="3882DD39" w14:textId="77777777" w:rsidR="0020504B" w:rsidRPr="00507938" w:rsidRDefault="00897705">
            <w:r w:rsidRPr="00507938">
              <w:t>UNEP/CBD/COP/</w:t>
            </w:r>
            <w:r w:rsidR="00754AC7">
              <w:t>DEC/IX/</w:t>
            </w:r>
            <w:r w:rsidR="00E4352C">
              <w:t>36</w:t>
            </w:r>
          </w:p>
          <w:p w14:paraId="0F6DA2D6" w14:textId="77777777" w:rsidR="00897705" w:rsidRDefault="009E1EE7">
            <w:r>
              <w:t xml:space="preserve">9 October </w:t>
            </w:r>
            <w:r w:rsidR="00920DEF">
              <w:t>2008</w:t>
            </w:r>
          </w:p>
          <w:p w14:paraId="7C0C9805" w14:textId="77777777" w:rsidR="00920DEF" w:rsidRPr="00507938" w:rsidRDefault="00920DEF"/>
          <w:p w14:paraId="0A31056F" w14:textId="77777777" w:rsidR="00897705" w:rsidRPr="00507938" w:rsidRDefault="00897705">
            <w:r w:rsidRPr="00507938">
              <w:t>ORIGINAL:  ENGLISH</w:t>
            </w:r>
          </w:p>
        </w:tc>
      </w:tr>
    </w:tbl>
    <w:p w14:paraId="3D5A043B" w14:textId="77777777" w:rsidR="00897705" w:rsidRDefault="00897705">
      <w:pPr>
        <w:pStyle w:val="Cornernotation"/>
      </w:pPr>
      <w:r>
        <w:t>CONFERENCE OF THE PARTIES TO THE CONVENTION ON BIOLOGICAL DIVERSITY</w:t>
      </w:r>
    </w:p>
    <w:p w14:paraId="41610FFE" w14:textId="77777777" w:rsidR="00897705" w:rsidRDefault="00897705">
      <w:pPr>
        <w:pStyle w:val="Cornernotation"/>
      </w:pPr>
      <w:r>
        <w:t>Ninth meeting</w:t>
      </w:r>
    </w:p>
    <w:p w14:paraId="43AF64D5" w14:textId="77777777" w:rsidR="009D0896" w:rsidRPr="0020674D" w:rsidRDefault="00897705">
      <w:pPr>
        <w:pStyle w:val="Cornernotation"/>
        <w:ind w:right="3973"/>
        <w:rPr>
          <w:caps/>
        </w:rPr>
      </w:pPr>
      <w:r>
        <w:t>Bonn, 19–30 May 2008</w:t>
      </w:r>
    </w:p>
    <w:p w14:paraId="3ABC05E3" w14:textId="77777777" w:rsidR="0020504B" w:rsidRDefault="00E4352C">
      <w:pPr>
        <w:pStyle w:val="Cornernotation"/>
        <w:ind w:right="3973"/>
        <w:sectPr w:rsidR="0020504B" w:rsidSect="00D447DA">
          <w:headerReference w:type="even" r:id="rId10"/>
          <w:headerReference w:type="default" r:id="rId11"/>
          <w:footerReference w:type="even" r:id="rId12"/>
          <w:footerReference w:type="default" r:id="rId13"/>
          <w:type w:val="continuous"/>
          <w:pgSz w:w="12240" w:h="15840" w:code="1"/>
          <w:pgMar w:top="567" w:right="1440" w:bottom="1134" w:left="1440" w:header="454" w:footer="720" w:gutter="0"/>
          <w:cols w:space="720"/>
          <w:noEndnote/>
          <w:titlePg/>
          <w:docGrid w:linePitch="299"/>
        </w:sectPr>
      </w:pPr>
      <w:r>
        <w:t>Agenda item 6</w:t>
      </w:r>
    </w:p>
    <w:p w14:paraId="5A3AAC61"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ninth meeting</w:t>
      </w:r>
    </w:p>
    <w:p w14:paraId="17F3FA0E" w14:textId="77777777" w:rsidR="00E4352C" w:rsidRPr="00A31B85" w:rsidRDefault="00E4352C" w:rsidP="00E4352C">
      <w:pPr>
        <w:pStyle w:val="Decision"/>
        <w:rPr>
          <w:caps w:val="0"/>
        </w:rPr>
      </w:pPr>
      <w:bookmarkStart w:id="4" w:name="_Toc201733873"/>
      <w:bookmarkStart w:id="5" w:name="_Toc201736250"/>
      <w:r w:rsidRPr="00A31B85">
        <w:rPr>
          <w:caps w:val="0"/>
        </w:rPr>
        <w:t>IX/36.</w:t>
      </w:r>
      <w:bookmarkEnd w:id="4"/>
      <w:bookmarkEnd w:id="5"/>
      <w:r w:rsidRPr="00A31B85">
        <w:rPr>
          <w:caps w:val="0"/>
        </w:rPr>
        <w:tab/>
      </w:r>
      <w:bookmarkStart w:id="6" w:name="TributeToBrazil"/>
      <w:bookmarkStart w:id="7" w:name="_Toc201733874"/>
      <w:bookmarkStart w:id="8" w:name="_Toc201736251"/>
      <w:bookmarkEnd w:id="6"/>
      <w:r w:rsidRPr="00A31B85">
        <w:rPr>
          <w:caps w:val="0"/>
        </w:rPr>
        <w:t>Tribute to the Government and people of the Federal Republic of Germany</w:t>
      </w:r>
      <w:bookmarkEnd w:id="7"/>
      <w:bookmarkEnd w:id="8"/>
    </w:p>
    <w:p w14:paraId="05CCA562" w14:textId="77777777" w:rsidR="00E4352C" w:rsidRDefault="00E4352C" w:rsidP="00E4352C">
      <w:pPr>
        <w:pStyle w:val="BodyText"/>
        <w:rPr>
          <w:i/>
        </w:rPr>
      </w:pPr>
      <w:r>
        <w:rPr>
          <w:i/>
        </w:rPr>
        <w:t>The Conference of the Parties to the Convention on Biological Diversity,</w:t>
      </w:r>
    </w:p>
    <w:p w14:paraId="16F16038" w14:textId="77777777" w:rsidR="00E4352C" w:rsidRDefault="00E4352C" w:rsidP="00E4352C">
      <w:pPr>
        <w:pStyle w:val="BodyText"/>
      </w:pPr>
      <w:r>
        <w:rPr>
          <w:i/>
        </w:rPr>
        <w:t xml:space="preserve">Having met </w:t>
      </w:r>
      <w:r>
        <w:t>in Bonn for</w:t>
      </w:r>
      <w:r>
        <w:rPr>
          <w:i/>
        </w:rPr>
        <w:t xml:space="preserve"> </w:t>
      </w:r>
      <w:r w:rsidRPr="00173E84">
        <w:t>its</w:t>
      </w:r>
      <w:r>
        <w:rPr>
          <w:i/>
        </w:rPr>
        <w:t xml:space="preserve"> </w:t>
      </w:r>
      <w:r>
        <w:t>fourth meeting serving as the meeting of the Parties to the Cartagena Protocol on Biosafety from 12 to 16 May 2008 and for its ninth ordinary meeting from 19 to 30 May 2008, at the gracious invitation of the Government of the Federal Republic of Germany,</w:t>
      </w:r>
    </w:p>
    <w:p w14:paraId="4504FFFD" w14:textId="77777777" w:rsidR="00E4352C" w:rsidRDefault="00E4352C" w:rsidP="00E4352C">
      <w:pPr>
        <w:pStyle w:val="BodyText"/>
      </w:pPr>
      <w:r>
        <w:rPr>
          <w:i/>
        </w:rPr>
        <w:t>Deeply appreciative</w:t>
      </w:r>
      <w:r>
        <w:t xml:space="preserve"> of the exceptional arrangements made by the host Government for the meetings and the special courtesy and warm hospitality extended to participants by the Government of Germany, the City of Bonn, and their people, </w:t>
      </w:r>
    </w:p>
    <w:p w14:paraId="6BDD56DD" w14:textId="77777777" w:rsidR="00E4352C" w:rsidRDefault="00E4352C" w:rsidP="00E4352C">
      <w:pPr>
        <w:pStyle w:val="BodyText"/>
      </w:pPr>
      <w:r>
        <w:t>1.</w:t>
      </w:r>
      <w:r>
        <w:tab/>
      </w:r>
      <w:r>
        <w:rPr>
          <w:i/>
        </w:rPr>
        <w:t xml:space="preserve">Expresses its appreciation </w:t>
      </w:r>
      <w:r>
        <w:t>for the convening, for the first time, of the Heads of State and Heads of Government component of the High-Level Segment of the ninth meeting of the Conference of the Parties;</w:t>
      </w:r>
    </w:p>
    <w:p w14:paraId="255A40D7" w14:textId="77777777" w:rsidR="00E4352C" w:rsidRPr="00123284" w:rsidRDefault="00E4352C" w:rsidP="00E4352C">
      <w:pPr>
        <w:pStyle w:val="BodyText"/>
      </w:pPr>
      <w:r>
        <w:t>2.</w:t>
      </w:r>
      <w:r>
        <w:tab/>
      </w:r>
      <w:r w:rsidRPr="00123284">
        <w:rPr>
          <w:i/>
        </w:rPr>
        <w:t>Expresses its gratitude</w:t>
      </w:r>
      <w:r>
        <w:rPr>
          <w:i/>
        </w:rPr>
        <w:t xml:space="preserve"> </w:t>
      </w:r>
      <w:r>
        <w:t>to the President of the ninth meeting of the Conference of the Parties for his outstanding leadership;</w:t>
      </w:r>
    </w:p>
    <w:p w14:paraId="127648CE" w14:textId="77777777" w:rsidR="00E4352C" w:rsidRDefault="00E4352C" w:rsidP="00E4352C">
      <w:pPr>
        <w:pStyle w:val="BodyText"/>
      </w:pPr>
      <w:r>
        <w:t>3.</w:t>
      </w:r>
      <w:r>
        <w:tab/>
      </w:r>
      <w:r>
        <w:rPr>
          <w:i/>
        </w:rPr>
        <w:t xml:space="preserve">Also expresses its sincere gratitude </w:t>
      </w:r>
      <w:r>
        <w:t>to the Government and people of Germany for the cordial hospitality that they accorded to participants in the meetings and for their contribution to their success.</w:t>
      </w:r>
    </w:p>
    <w:p w14:paraId="5ED3D25D" w14:textId="77777777" w:rsidR="00973E0C" w:rsidRPr="00973E0C" w:rsidRDefault="00973E0C" w:rsidP="00973E0C">
      <w:pPr>
        <w:pStyle w:val="Heading2"/>
        <w:rPr>
          <w:b w:val="0"/>
          <w:i w:val="0"/>
        </w:rPr>
      </w:pPr>
      <w:r w:rsidRPr="00973E0C">
        <w:rPr>
          <w:b w:val="0"/>
          <w:i w:val="0"/>
        </w:rPr>
        <w:t>----</w:t>
      </w:r>
      <w:bookmarkEnd w:id="0"/>
      <w:bookmarkEnd w:id="1"/>
      <w:bookmarkEnd w:id="2"/>
      <w:bookmarkEnd w:id="3"/>
      <w:r w:rsidR="00DE297D">
        <w:rPr>
          <w:b w:val="0"/>
          <w:i w:val="0"/>
        </w:rPr>
        <w:t>-</w:t>
      </w:r>
    </w:p>
    <w:sectPr w:rsidR="00973E0C" w:rsidRPr="00973E0C" w:rsidSect="00995BB8">
      <w:footerReference w:type="even" r:id="rId14"/>
      <w:footerReference w:type="default" r:id="rId15"/>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62EDA" w14:textId="77777777" w:rsidR="00656013" w:rsidRDefault="00656013">
      <w:r>
        <w:separator/>
      </w:r>
    </w:p>
  </w:endnote>
  <w:endnote w:type="continuationSeparator" w:id="0">
    <w:p w14:paraId="50C04606" w14:textId="77777777" w:rsidR="00656013" w:rsidRDefault="006560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E7717"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6CEF1"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8C23C" w14:textId="77777777" w:rsidR="0020504B" w:rsidRPr="0020504B" w:rsidRDefault="0020504B" w:rsidP="0020504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CE1AF" w14:textId="77777777" w:rsidR="008C0A98" w:rsidRPr="008C0A98" w:rsidRDefault="008C0A98" w:rsidP="008C0A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8F0B9" w14:textId="77777777" w:rsidR="00656013" w:rsidRDefault="00656013">
      <w:r>
        <w:separator/>
      </w:r>
    </w:p>
  </w:footnote>
  <w:footnote w:type="continuationSeparator" w:id="0">
    <w:p w14:paraId="3235C6E1" w14:textId="77777777" w:rsidR="00656013" w:rsidRDefault="006560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32790" w14:textId="77777777" w:rsidR="00622C68" w:rsidRDefault="00622C68">
    <w:pPr>
      <w:pStyle w:val="Header"/>
    </w:pPr>
    <w:r>
      <w:t>UNEP/CBD/COP/DEC/IX/</w:t>
    </w:r>
    <w:r w:rsidR="00455B8E">
      <w:t>10</w:t>
    </w:r>
  </w:p>
  <w:p w14:paraId="31C19794"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455B8E">
      <w:rPr>
        <w:noProof/>
      </w:rPr>
      <w:t>2</w:t>
    </w:r>
    <w:r w:rsidRPr="0067729E">
      <w:fldChar w:fldCharType="end"/>
    </w:r>
  </w:p>
  <w:p w14:paraId="6AE0E18E"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E1D1A" w14:textId="77777777" w:rsidR="003600D1" w:rsidRDefault="003600D1" w:rsidP="00F1275C">
    <w:pPr>
      <w:pStyle w:val="Header"/>
      <w:ind w:left="6490"/>
    </w:pPr>
    <w:r>
      <w:t>UNEP/CBD/COP/DEC/IX/</w:t>
    </w:r>
    <w:r w:rsidR="00F1275C">
      <w:t>15</w:t>
    </w:r>
  </w:p>
  <w:p w14:paraId="792F5DC9" w14:textId="77777777" w:rsidR="003600D1" w:rsidRDefault="003600D1" w:rsidP="00F1275C">
    <w:pPr>
      <w:pStyle w:val="Header"/>
      <w:ind w:left="6490"/>
    </w:pPr>
    <w:r>
      <w:t xml:space="preserve">Page </w:t>
    </w:r>
    <w:r w:rsidRPr="0067729E">
      <w:fldChar w:fldCharType="begin"/>
    </w:r>
    <w:r w:rsidRPr="0067729E">
      <w:instrText xml:space="preserve"> PAGE   \* MERGEFORMAT </w:instrText>
    </w:r>
    <w:r w:rsidRPr="0067729E">
      <w:fldChar w:fldCharType="separate"/>
    </w:r>
    <w:r w:rsidR="0089030C">
      <w:rPr>
        <w:noProof/>
      </w:rPr>
      <w:t>3</w:t>
    </w:r>
    <w:r w:rsidRPr="0067729E">
      <w:fldChar w:fldCharType="end"/>
    </w:r>
  </w:p>
  <w:p w14:paraId="292DE514"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 w15:restartNumberingAfterBreak="0">
    <w:nsid w:val="01EF632C"/>
    <w:multiLevelType w:val="hybridMultilevel"/>
    <w:tmpl w:val="E0AA546C"/>
    <w:lvl w:ilvl="0" w:tplc="36A01DFA">
      <w:start w:val="7"/>
      <w:numFmt w:val="decimal"/>
      <w:lvlText w:val="%1."/>
      <w:lvlJc w:val="left"/>
      <w:pPr>
        <w:tabs>
          <w:tab w:val="num" w:pos="1080"/>
        </w:tabs>
        <w:ind w:left="1080" w:hanging="360"/>
      </w:pPr>
      <w:rPr>
        <w:rFonts w:hint="default"/>
        <w:i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051C346F"/>
    <w:multiLevelType w:val="hybridMultilevel"/>
    <w:tmpl w:val="AD80B694"/>
    <w:lvl w:ilvl="0" w:tplc="FFFFFFFF">
      <w:start w:val="1"/>
      <w:numFmt w:val="lowerRoman"/>
      <w:lvlText w:val="(%1)"/>
      <w:lvlJc w:val="right"/>
      <w:pPr>
        <w:tabs>
          <w:tab w:val="num" w:pos="1440"/>
        </w:tabs>
        <w:ind w:left="216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C683EFD"/>
    <w:multiLevelType w:val="hybridMultilevel"/>
    <w:tmpl w:val="2BBADFB6"/>
    <w:lvl w:ilvl="0" w:tplc="EFC64994">
      <w:start w:val="1"/>
      <w:numFmt w:val="lowerLetter"/>
      <w:lvlText w:val="(%1)"/>
      <w:lvlJc w:val="left"/>
      <w:pPr>
        <w:tabs>
          <w:tab w:val="num" w:pos="-1080"/>
        </w:tabs>
        <w:ind w:left="360" w:hanging="360"/>
      </w:pPr>
      <w:rPr>
        <w:rFonts w:hint="default"/>
        <w:b w:val="0"/>
        <w:i w:val="0"/>
      </w:rPr>
    </w:lvl>
    <w:lvl w:ilvl="1" w:tplc="04090019">
      <w:start w:val="1"/>
      <w:numFmt w:val="lowerLetter"/>
      <w:lvlText w:val="(%2)"/>
      <w:lvlJc w:val="left"/>
      <w:pPr>
        <w:tabs>
          <w:tab w:val="num" w:pos="0"/>
        </w:tabs>
        <w:ind w:left="1440" w:hanging="360"/>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9"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1"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3" w15:restartNumberingAfterBreak="0">
    <w:nsid w:val="4024716A"/>
    <w:multiLevelType w:val="hybridMultilevel"/>
    <w:tmpl w:val="67BAC432"/>
    <w:lvl w:ilvl="0" w:tplc="CE1A31A2">
      <w:start w:val="2"/>
      <w:numFmt w:val="lowerLetter"/>
      <w:lvlText w:val="(%1)"/>
      <w:lvlJc w:val="left"/>
      <w:pPr>
        <w:tabs>
          <w:tab w:val="num" w:pos="1130"/>
        </w:tabs>
        <w:ind w:left="1130" w:hanging="360"/>
      </w:pPr>
      <w:rPr>
        <w:rFonts w:hint="default"/>
      </w:rPr>
    </w:lvl>
    <w:lvl w:ilvl="1" w:tplc="04090019" w:tentative="1">
      <w:start w:val="1"/>
      <w:numFmt w:val="lowerLetter"/>
      <w:lvlText w:val="%2."/>
      <w:lvlJc w:val="left"/>
      <w:pPr>
        <w:tabs>
          <w:tab w:val="num" w:pos="1850"/>
        </w:tabs>
        <w:ind w:left="1850" w:hanging="360"/>
      </w:pPr>
    </w:lvl>
    <w:lvl w:ilvl="2" w:tplc="0409001B" w:tentative="1">
      <w:start w:val="1"/>
      <w:numFmt w:val="lowerRoman"/>
      <w:lvlText w:val="%3."/>
      <w:lvlJc w:val="right"/>
      <w:pPr>
        <w:tabs>
          <w:tab w:val="num" w:pos="2570"/>
        </w:tabs>
        <w:ind w:left="2570" w:hanging="180"/>
      </w:pPr>
    </w:lvl>
    <w:lvl w:ilvl="3" w:tplc="0409000F" w:tentative="1">
      <w:start w:val="1"/>
      <w:numFmt w:val="decimal"/>
      <w:lvlText w:val="%4."/>
      <w:lvlJc w:val="left"/>
      <w:pPr>
        <w:tabs>
          <w:tab w:val="num" w:pos="3290"/>
        </w:tabs>
        <w:ind w:left="3290" w:hanging="360"/>
      </w:pPr>
    </w:lvl>
    <w:lvl w:ilvl="4" w:tplc="04090019" w:tentative="1">
      <w:start w:val="1"/>
      <w:numFmt w:val="lowerLetter"/>
      <w:lvlText w:val="%5."/>
      <w:lvlJc w:val="left"/>
      <w:pPr>
        <w:tabs>
          <w:tab w:val="num" w:pos="4010"/>
        </w:tabs>
        <w:ind w:left="4010" w:hanging="360"/>
      </w:pPr>
    </w:lvl>
    <w:lvl w:ilvl="5" w:tplc="0409001B" w:tentative="1">
      <w:start w:val="1"/>
      <w:numFmt w:val="lowerRoman"/>
      <w:lvlText w:val="%6."/>
      <w:lvlJc w:val="right"/>
      <w:pPr>
        <w:tabs>
          <w:tab w:val="num" w:pos="4730"/>
        </w:tabs>
        <w:ind w:left="4730" w:hanging="180"/>
      </w:pPr>
    </w:lvl>
    <w:lvl w:ilvl="6" w:tplc="0409000F" w:tentative="1">
      <w:start w:val="1"/>
      <w:numFmt w:val="decimal"/>
      <w:lvlText w:val="%7."/>
      <w:lvlJc w:val="left"/>
      <w:pPr>
        <w:tabs>
          <w:tab w:val="num" w:pos="5450"/>
        </w:tabs>
        <w:ind w:left="5450" w:hanging="360"/>
      </w:pPr>
    </w:lvl>
    <w:lvl w:ilvl="7" w:tplc="04090019" w:tentative="1">
      <w:start w:val="1"/>
      <w:numFmt w:val="lowerLetter"/>
      <w:lvlText w:val="%8."/>
      <w:lvlJc w:val="left"/>
      <w:pPr>
        <w:tabs>
          <w:tab w:val="num" w:pos="6170"/>
        </w:tabs>
        <w:ind w:left="6170" w:hanging="360"/>
      </w:pPr>
    </w:lvl>
    <w:lvl w:ilvl="8" w:tplc="0409001B" w:tentative="1">
      <w:start w:val="1"/>
      <w:numFmt w:val="lowerRoman"/>
      <w:lvlText w:val="%9."/>
      <w:lvlJc w:val="right"/>
      <w:pPr>
        <w:tabs>
          <w:tab w:val="num" w:pos="6890"/>
        </w:tabs>
        <w:ind w:left="6890" w:hanging="180"/>
      </w:pPr>
    </w:lvl>
  </w:abstractNum>
  <w:abstractNum w:abstractNumId="14" w15:restartNumberingAfterBreak="0">
    <w:nsid w:val="43916568"/>
    <w:multiLevelType w:val="hybridMultilevel"/>
    <w:tmpl w:val="7ADA9578"/>
    <w:lvl w:ilvl="0" w:tplc="5BAAFD3C">
      <w:start w:val="4"/>
      <w:numFmt w:val="lowerLetter"/>
      <w:lvlText w:val="(%1)"/>
      <w:lvlJc w:val="left"/>
      <w:pPr>
        <w:tabs>
          <w:tab w:val="num" w:pos="1440"/>
        </w:tabs>
        <w:ind w:left="1440" w:hanging="660"/>
      </w:pPr>
      <w:rPr>
        <w:rFonts w:hint="default"/>
      </w:rPr>
    </w:lvl>
    <w:lvl w:ilvl="1" w:tplc="04090017" w:tentative="1">
      <w:start w:val="1"/>
      <w:numFmt w:val="lowerLetter"/>
      <w:lvlText w:val="%2."/>
      <w:lvlJc w:val="left"/>
      <w:pPr>
        <w:tabs>
          <w:tab w:val="num" w:pos="1860"/>
        </w:tabs>
        <w:ind w:left="1860" w:hanging="360"/>
      </w:pPr>
    </w:lvl>
    <w:lvl w:ilvl="2" w:tplc="93BC3CB2" w:tentative="1">
      <w:start w:val="1"/>
      <w:numFmt w:val="lowerRoman"/>
      <w:lvlText w:val="%3."/>
      <w:lvlJc w:val="right"/>
      <w:pPr>
        <w:tabs>
          <w:tab w:val="num" w:pos="2580"/>
        </w:tabs>
        <w:ind w:left="2580" w:hanging="180"/>
      </w:pPr>
    </w:lvl>
    <w:lvl w:ilvl="3" w:tplc="0409000F" w:tentative="1">
      <w:start w:val="1"/>
      <w:numFmt w:val="decimal"/>
      <w:lvlText w:val="%4."/>
      <w:lvlJc w:val="left"/>
      <w:pPr>
        <w:tabs>
          <w:tab w:val="num" w:pos="3300"/>
        </w:tabs>
        <w:ind w:left="3300" w:hanging="360"/>
      </w:pPr>
    </w:lvl>
    <w:lvl w:ilvl="4" w:tplc="04090019" w:tentative="1">
      <w:start w:val="1"/>
      <w:numFmt w:val="lowerLetter"/>
      <w:lvlText w:val="%5."/>
      <w:lvlJc w:val="left"/>
      <w:pPr>
        <w:tabs>
          <w:tab w:val="num" w:pos="4020"/>
        </w:tabs>
        <w:ind w:left="4020" w:hanging="360"/>
      </w:pPr>
    </w:lvl>
    <w:lvl w:ilvl="5" w:tplc="0409001B" w:tentative="1">
      <w:start w:val="1"/>
      <w:numFmt w:val="lowerRoman"/>
      <w:lvlText w:val="%6."/>
      <w:lvlJc w:val="right"/>
      <w:pPr>
        <w:tabs>
          <w:tab w:val="num" w:pos="4740"/>
        </w:tabs>
        <w:ind w:left="4740" w:hanging="180"/>
      </w:pPr>
    </w:lvl>
    <w:lvl w:ilvl="6" w:tplc="0409000F" w:tentative="1">
      <w:start w:val="1"/>
      <w:numFmt w:val="decimal"/>
      <w:lvlText w:val="%7."/>
      <w:lvlJc w:val="left"/>
      <w:pPr>
        <w:tabs>
          <w:tab w:val="num" w:pos="5460"/>
        </w:tabs>
        <w:ind w:left="5460" w:hanging="360"/>
      </w:pPr>
    </w:lvl>
    <w:lvl w:ilvl="7" w:tplc="04090019" w:tentative="1">
      <w:start w:val="1"/>
      <w:numFmt w:val="lowerLetter"/>
      <w:lvlText w:val="%8."/>
      <w:lvlJc w:val="left"/>
      <w:pPr>
        <w:tabs>
          <w:tab w:val="num" w:pos="6180"/>
        </w:tabs>
        <w:ind w:left="6180" w:hanging="360"/>
      </w:pPr>
    </w:lvl>
    <w:lvl w:ilvl="8" w:tplc="0409001B" w:tentative="1">
      <w:start w:val="1"/>
      <w:numFmt w:val="lowerRoman"/>
      <w:lvlText w:val="%9."/>
      <w:lvlJc w:val="right"/>
      <w:pPr>
        <w:tabs>
          <w:tab w:val="num" w:pos="6900"/>
        </w:tabs>
        <w:ind w:left="6900" w:hanging="180"/>
      </w:pPr>
    </w:lvl>
  </w:abstractNum>
  <w:abstractNum w:abstractNumId="15"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6"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17"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20" w15:restartNumberingAfterBreak="0">
    <w:nsid w:val="4C7603E0"/>
    <w:multiLevelType w:val="hybridMultilevel"/>
    <w:tmpl w:val="8A94B994"/>
    <w:lvl w:ilvl="0" w:tplc="FFFFFFFF">
      <w:start w:val="1"/>
      <w:numFmt w:val="lowerLetter"/>
      <w:lvlText w:val="(%1)"/>
      <w:lvlJc w:val="left"/>
      <w:pPr>
        <w:tabs>
          <w:tab w:val="num" w:pos="720"/>
        </w:tabs>
        <w:ind w:left="0" w:firstLine="720"/>
      </w:pPr>
      <w:rPr>
        <w:rFonts w:hint="default"/>
        <w:b w:val="0"/>
        <w:i w:val="0"/>
      </w:rPr>
    </w:lvl>
    <w:lvl w:ilvl="1" w:tplc="FFFFFFFF">
      <w:start w:val="1"/>
      <w:numFmt w:val="lowerRoman"/>
      <w:lvlText w:val="(%2)"/>
      <w:lvlJc w:val="left"/>
      <w:pPr>
        <w:tabs>
          <w:tab w:val="num" w:pos="2160"/>
        </w:tabs>
        <w:ind w:left="2160" w:hanging="360"/>
      </w:pPr>
      <w:rPr>
        <w:rFonts w:hint="default"/>
        <w:b w:val="0"/>
        <w:i w:val="0"/>
      </w:rPr>
    </w:lvl>
    <w:lvl w:ilvl="2" w:tplc="FFFFFFFF">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1" w15:restartNumberingAfterBreak="0">
    <w:nsid w:val="4CCB5B50"/>
    <w:multiLevelType w:val="hybridMultilevel"/>
    <w:tmpl w:val="592435DA"/>
    <w:lvl w:ilvl="0" w:tplc="FFFFFFFF">
      <w:start w:val="1"/>
      <w:numFmt w:val="lowerLetter"/>
      <w:lvlText w:val="(%1)"/>
      <w:lvlJc w:val="left"/>
      <w:pPr>
        <w:tabs>
          <w:tab w:val="num" w:pos="-1080"/>
        </w:tabs>
        <w:ind w:left="360" w:hanging="360"/>
      </w:pPr>
      <w:rPr>
        <w:rFonts w:hint="default"/>
        <w:b w:val="0"/>
        <w:i w:val="0"/>
      </w:rPr>
    </w:lvl>
    <w:lvl w:ilvl="1" w:tplc="FFFFFFFF">
      <w:start w:val="1"/>
      <w:numFmt w:val="lowerLetter"/>
      <w:lvlText w:val="%2."/>
      <w:lvlJc w:val="left"/>
      <w:pPr>
        <w:tabs>
          <w:tab w:val="num" w:pos="1440"/>
        </w:tabs>
        <w:ind w:left="1440" w:hanging="360"/>
      </w:pPr>
    </w:lvl>
    <w:lvl w:ilvl="2" w:tplc="FFFFFFFF">
      <w:start w:val="1"/>
      <w:numFmt w:val="lowerRoman"/>
      <w:lvlText w:val="(%3)"/>
      <w:lvlJc w:val="left"/>
      <w:pPr>
        <w:tabs>
          <w:tab w:val="num" w:pos="2700"/>
        </w:tabs>
        <w:ind w:left="2700" w:hanging="72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4"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5"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6" w15:restartNumberingAfterBreak="0">
    <w:nsid w:val="6A3B1C42"/>
    <w:multiLevelType w:val="hybridMultilevel"/>
    <w:tmpl w:val="8A94B994"/>
    <w:lvl w:ilvl="0" w:tplc="FFFFFFFF">
      <w:start w:val="1"/>
      <w:numFmt w:val="lowerLetter"/>
      <w:lvlText w:val="(%1)"/>
      <w:lvlJc w:val="left"/>
      <w:pPr>
        <w:tabs>
          <w:tab w:val="num" w:pos="720"/>
        </w:tabs>
        <w:ind w:left="0" w:firstLine="720"/>
      </w:pPr>
      <w:rPr>
        <w:rFonts w:hint="default"/>
        <w:b w:val="0"/>
        <w:i w:val="0"/>
      </w:rPr>
    </w:lvl>
    <w:lvl w:ilvl="1" w:tplc="FFFFFFFF">
      <w:start w:val="1"/>
      <w:numFmt w:val="lowerRoman"/>
      <w:lvlText w:val="(%2)"/>
      <w:lvlJc w:val="left"/>
      <w:pPr>
        <w:tabs>
          <w:tab w:val="num" w:pos="2160"/>
        </w:tabs>
        <w:ind w:left="2160" w:hanging="360"/>
      </w:pPr>
      <w:rPr>
        <w:rFonts w:hint="default"/>
        <w:b w:val="0"/>
        <w:i w:val="0"/>
      </w:rPr>
    </w:lvl>
    <w:lvl w:ilvl="2" w:tplc="FFFFFFFF">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7" w15:restartNumberingAfterBreak="0">
    <w:nsid w:val="6E812AEA"/>
    <w:multiLevelType w:val="hybridMultilevel"/>
    <w:tmpl w:val="2382870E"/>
    <w:lvl w:ilvl="0" w:tplc="FFFFFFFF">
      <w:start w:val="1"/>
      <w:numFmt w:val="decimal"/>
      <w:lvlText w:val="%1."/>
      <w:lvlJc w:val="left"/>
      <w:pPr>
        <w:tabs>
          <w:tab w:val="num" w:pos="1800"/>
        </w:tabs>
        <w:ind w:left="1800" w:hanging="360"/>
      </w:p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8"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num w:numId="1" w16cid:durableId="373122458">
    <w:abstractNumId w:val="7"/>
  </w:num>
  <w:num w:numId="2" w16cid:durableId="423963971">
    <w:abstractNumId w:val="12"/>
  </w:num>
  <w:num w:numId="3" w16cid:durableId="441726769">
    <w:abstractNumId w:val="8"/>
  </w:num>
  <w:num w:numId="4" w16cid:durableId="40714044">
    <w:abstractNumId w:val="15"/>
  </w:num>
  <w:num w:numId="5" w16cid:durableId="409348321">
    <w:abstractNumId w:val="17"/>
  </w:num>
  <w:num w:numId="6" w16cid:durableId="1814830363">
    <w:abstractNumId w:val="0"/>
  </w:num>
  <w:num w:numId="7" w16cid:durableId="1035229515">
    <w:abstractNumId w:val="22"/>
  </w:num>
  <w:num w:numId="8" w16cid:durableId="1842545201">
    <w:abstractNumId w:val="10"/>
  </w:num>
  <w:num w:numId="9" w16cid:durableId="1241329764">
    <w:abstractNumId w:val="11"/>
  </w:num>
  <w:num w:numId="10" w16cid:durableId="403575280">
    <w:abstractNumId w:val="23"/>
  </w:num>
  <w:num w:numId="11" w16cid:durableId="1552034831">
    <w:abstractNumId w:val="9"/>
  </w:num>
  <w:num w:numId="12" w16cid:durableId="1917856999">
    <w:abstractNumId w:val="4"/>
  </w:num>
  <w:num w:numId="13" w16cid:durableId="1677615956">
    <w:abstractNumId w:val="11"/>
  </w:num>
  <w:num w:numId="14" w16cid:durableId="1585794302">
    <w:abstractNumId w:val="13"/>
  </w:num>
  <w:num w:numId="15" w16cid:durableId="1732456726">
    <w:abstractNumId w:val="2"/>
  </w:num>
  <w:num w:numId="16" w16cid:durableId="1615792139">
    <w:abstractNumId w:val="18"/>
  </w:num>
  <w:num w:numId="17" w16cid:durableId="1133446120">
    <w:abstractNumId w:val="16"/>
  </w:num>
  <w:num w:numId="18" w16cid:durableId="42804197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9403498">
    <w:abstractNumId w:val="24"/>
  </w:num>
  <w:num w:numId="20" w16cid:durableId="2059355105">
    <w:abstractNumId w:val="28"/>
  </w:num>
  <w:num w:numId="21" w16cid:durableId="1551189379">
    <w:abstractNumId w:val="19"/>
  </w:num>
  <w:num w:numId="22" w16cid:durableId="1656493497">
    <w:abstractNumId w:val="25"/>
  </w:num>
  <w:num w:numId="23" w16cid:durableId="387189560">
    <w:abstractNumId w:val="27"/>
  </w:num>
  <w:num w:numId="24" w16cid:durableId="429937826">
    <w:abstractNumId w:val="21"/>
  </w:num>
  <w:num w:numId="25" w16cid:durableId="391852749">
    <w:abstractNumId w:val="6"/>
  </w:num>
  <w:num w:numId="26" w16cid:durableId="348604217">
    <w:abstractNumId w:val="3"/>
  </w:num>
  <w:num w:numId="27" w16cid:durableId="245190374">
    <w:abstractNumId w:val="14"/>
  </w:num>
  <w:num w:numId="28" w16cid:durableId="607734954">
    <w:abstractNumId w:val="26"/>
  </w:num>
  <w:num w:numId="29" w16cid:durableId="154070098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01CE"/>
    <w:rsid w:val="00003687"/>
    <w:rsid w:val="0001117A"/>
    <w:rsid w:val="00011359"/>
    <w:rsid w:val="000304B8"/>
    <w:rsid w:val="00031FB5"/>
    <w:rsid w:val="000322B9"/>
    <w:rsid w:val="0003735D"/>
    <w:rsid w:val="0004033E"/>
    <w:rsid w:val="0004191F"/>
    <w:rsid w:val="00044062"/>
    <w:rsid w:val="00047868"/>
    <w:rsid w:val="00050E1A"/>
    <w:rsid w:val="00053B55"/>
    <w:rsid w:val="00064F3F"/>
    <w:rsid w:val="0007333D"/>
    <w:rsid w:val="00076BB1"/>
    <w:rsid w:val="00080538"/>
    <w:rsid w:val="000873DA"/>
    <w:rsid w:val="000B47F7"/>
    <w:rsid w:val="000C0A63"/>
    <w:rsid w:val="000C1D31"/>
    <w:rsid w:val="000C57A5"/>
    <w:rsid w:val="000D0B26"/>
    <w:rsid w:val="000D4EF0"/>
    <w:rsid w:val="000E17DC"/>
    <w:rsid w:val="000F76F9"/>
    <w:rsid w:val="00101AEE"/>
    <w:rsid w:val="001044B9"/>
    <w:rsid w:val="00110556"/>
    <w:rsid w:val="0011637F"/>
    <w:rsid w:val="00127F17"/>
    <w:rsid w:val="0013529E"/>
    <w:rsid w:val="001359E5"/>
    <w:rsid w:val="00142E6E"/>
    <w:rsid w:val="00143A38"/>
    <w:rsid w:val="001704BD"/>
    <w:rsid w:val="00183221"/>
    <w:rsid w:val="001955F9"/>
    <w:rsid w:val="00197A41"/>
    <w:rsid w:val="001C04A6"/>
    <w:rsid w:val="001C0D5C"/>
    <w:rsid w:val="001C5ADD"/>
    <w:rsid w:val="001D10BB"/>
    <w:rsid w:val="001D2B37"/>
    <w:rsid w:val="001D4749"/>
    <w:rsid w:val="001D7D24"/>
    <w:rsid w:val="001E4D9E"/>
    <w:rsid w:val="001F3294"/>
    <w:rsid w:val="0020409F"/>
    <w:rsid w:val="00204BD1"/>
    <w:rsid w:val="0020504B"/>
    <w:rsid w:val="0020674D"/>
    <w:rsid w:val="00207872"/>
    <w:rsid w:val="002176DF"/>
    <w:rsid w:val="00217F9F"/>
    <w:rsid w:val="00225EC4"/>
    <w:rsid w:val="00243300"/>
    <w:rsid w:val="00251EF0"/>
    <w:rsid w:val="002606D0"/>
    <w:rsid w:val="002608A6"/>
    <w:rsid w:val="00265C4A"/>
    <w:rsid w:val="002864C0"/>
    <w:rsid w:val="00293F3A"/>
    <w:rsid w:val="00296468"/>
    <w:rsid w:val="002B6868"/>
    <w:rsid w:val="002C7221"/>
    <w:rsid w:val="002D616C"/>
    <w:rsid w:val="002E7AB6"/>
    <w:rsid w:val="002F0451"/>
    <w:rsid w:val="002F46AC"/>
    <w:rsid w:val="00302B57"/>
    <w:rsid w:val="003047DA"/>
    <w:rsid w:val="00331607"/>
    <w:rsid w:val="00340E27"/>
    <w:rsid w:val="00342228"/>
    <w:rsid w:val="003600D1"/>
    <w:rsid w:val="0037069F"/>
    <w:rsid w:val="00371545"/>
    <w:rsid w:val="003845B3"/>
    <w:rsid w:val="003A0207"/>
    <w:rsid w:val="003B2638"/>
    <w:rsid w:val="003C134A"/>
    <w:rsid w:val="003F710F"/>
    <w:rsid w:val="004051C5"/>
    <w:rsid w:val="00412045"/>
    <w:rsid w:val="004407EB"/>
    <w:rsid w:val="00441C8C"/>
    <w:rsid w:val="0045206A"/>
    <w:rsid w:val="00454C44"/>
    <w:rsid w:val="00455B8E"/>
    <w:rsid w:val="004617C3"/>
    <w:rsid w:val="00462569"/>
    <w:rsid w:val="00473B69"/>
    <w:rsid w:val="00474A3D"/>
    <w:rsid w:val="00481D82"/>
    <w:rsid w:val="00496CC1"/>
    <w:rsid w:val="00497413"/>
    <w:rsid w:val="00497BC8"/>
    <w:rsid w:val="004A151B"/>
    <w:rsid w:val="004A73BE"/>
    <w:rsid w:val="004A7C38"/>
    <w:rsid w:val="004C0119"/>
    <w:rsid w:val="004C2BDB"/>
    <w:rsid w:val="004C5502"/>
    <w:rsid w:val="004C6DFD"/>
    <w:rsid w:val="004E3C09"/>
    <w:rsid w:val="004F12C7"/>
    <w:rsid w:val="004F2226"/>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90DB6"/>
    <w:rsid w:val="005923D2"/>
    <w:rsid w:val="00593C71"/>
    <w:rsid w:val="005948D2"/>
    <w:rsid w:val="005B0866"/>
    <w:rsid w:val="005B1392"/>
    <w:rsid w:val="005B1BEA"/>
    <w:rsid w:val="005B5E30"/>
    <w:rsid w:val="005B7015"/>
    <w:rsid w:val="005C25A7"/>
    <w:rsid w:val="005C5533"/>
    <w:rsid w:val="005C5FE2"/>
    <w:rsid w:val="005D0601"/>
    <w:rsid w:val="005E733A"/>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56013"/>
    <w:rsid w:val="006631FB"/>
    <w:rsid w:val="00663B97"/>
    <w:rsid w:val="0067729E"/>
    <w:rsid w:val="006819D2"/>
    <w:rsid w:val="0068528C"/>
    <w:rsid w:val="0068719E"/>
    <w:rsid w:val="00693E61"/>
    <w:rsid w:val="00697DBF"/>
    <w:rsid w:val="006A02EF"/>
    <w:rsid w:val="006A239E"/>
    <w:rsid w:val="006A5FF2"/>
    <w:rsid w:val="006B44E7"/>
    <w:rsid w:val="006B7F30"/>
    <w:rsid w:val="006D667E"/>
    <w:rsid w:val="006E5817"/>
    <w:rsid w:val="0070304B"/>
    <w:rsid w:val="007153D2"/>
    <w:rsid w:val="007257CF"/>
    <w:rsid w:val="007318EE"/>
    <w:rsid w:val="00740D88"/>
    <w:rsid w:val="007466C7"/>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0390"/>
    <w:rsid w:val="007C3D15"/>
    <w:rsid w:val="007E6D52"/>
    <w:rsid w:val="007F2E14"/>
    <w:rsid w:val="008375EA"/>
    <w:rsid w:val="00840A4C"/>
    <w:rsid w:val="00843130"/>
    <w:rsid w:val="00844EE4"/>
    <w:rsid w:val="00852EE2"/>
    <w:rsid w:val="00865526"/>
    <w:rsid w:val="008757FD"/>
    <w:rsid w:val="00883CCB"/>
    <w:rsid w:val="00885FF8"/>
    <w:rsid w:val="00887CAD"/>
    <w:rsid w:val="0089030C"/>
    <w:rsid w:val="00894DB3"/>
    <w:rsid w:val="00897705"/>
    <w:rsid w:val="008A0569"/>
    <w:rsid w:val="008B02DB"/>
    <w:rsid w:val="008B02F5"/>
    <w:rsid w:val="008C0A98"/>
    <w:rsid w:val="008C7872"/>
    <w:rsid w:val="008D2C32"/>
    <w:rsid w:val="008E00E2"/>
    <w:rsid w:val="008E3BCD"/>
    <w:rsid w:val="008F0A05"/>
    <w:rsid w:val="008F7741"/>
    <w:rsid w:val="00915E8F"/>
    <w:rsid w:val="00920DEF"/>
    <w:rsid w:val="0093578E"/>
    <w:rsid w:val="009454C2"/>
    <w:rsid w:val="009538B4"/>
    <w:rsid w:val="009552E9"/>
    <w:rsid w:val="00964DF9"/>
    <w:rsid w:val="0097273D"/>
    <w:rsid w:val="00973E0C"/>
    <w:rsid w:val="00974B28"/>
    <w:rsid w:val="009815FC"/>
    <w:rsid w:val="00986F40"/>
    <w:rsid w:val="00987DAB"/>
    <w:rsid w:val="00991679"/>
    <w:rsid w:val="0099403B"/>
    <w:rsid w:val="00995BB8"/>
    <w:rsid w:val="00996D25"/>
    <w:rsid w:val="009A6792"/>
    <w:rsid w:val="009B3A9B"/>
    <w:rsid w:val="009C6316"/>
    <w:rsid w:val="009C79C3"/>
    <w:rsid w:val="009D0896"/>
    <w:rsid w:val="009D7922"/>
    <w:rsid w:val="009E1702"/>
    <w:rsid w:val="009E1EE7"/>
    <w:rsid w:val="009F4420"/>
    <w:rsid w:val="00A21DFE"/>
    <w:rsid w:val="00A2252D"/>
    <w:rsid w:val="00A3233A"/>
    <w:rsid w:val="00A4681F"/>
    <w:rsid w:val="00A51618"/>
    <w:rsid w:val="00A6592D"/>
    <w:rsid w:val="00A73220"/>
    <w:rsid w:val="00A732C8"/>
    <w:rsid w:val="00A7419F"/>
    <w:rsid w:val="00A83073"/>
    <w:rsid w:val="00A85715"/>
    <w:rsid w:val="00A9466C"/>
    <w:rsid w:val="00AB186C"/>
    <w:rsid w:val="00AB2825"/>
    <w:rsid w:val="00AD01CF"/>
    <w:rsid w:val="00AD4092"/>
    <w:rsid w:val="00AE18EC"/>
    <w:rsid w:val="00AE2410"/>
    <w:rsid w:val="00AE7E20"/>
    <w:rsid w:val="00AF456A"/>
    <w:rsid w:val="00B10CB0"/>
    <w:rsid w:val="00B163B7"/>
    <w:rsid w:val="00B177FA"/>
    <w:rsid w:val="00B22357"/>
    <w:rsid w:val="00B24DCD"/>
    <w:rsid w:val="00B30BA6"/>
    <w:rsid w:val="00B76B21"/>
    <w:rsid w:val="00B76C54"/>
    <w:rsid w:val="00B776BA"/>
    <w:rsid w:val="00B857D4"/>
    <w:rsid w:val="00B93618"/>
    <w:rsid w:val="00BA3144"/>
    <w:rsid w:val="00BA406C"/>
    <w:rsid w:val="00BA561B"/>
    <w:rsid w:val="00BC080B"/>
    <w:rsid w:val="00BC0D5D"/>
    <w:rsid w:val="00BC3A3C"/>
    <w:rsid w:val="00BC7848"/>
    <w:rsid w:val="00BD0CAA"/>
    <w:rsid w:val="00BE141E"/>
    <w:rsid w:val="00BF049E"/>
    <w:rsid w:val="00C00BC6"/>
    <w:rsid w:val="00C07D06"/>
    <w:rsid w:val="00C107AF"/>
    <w:rsid w:val="00C2009A"/>
    <w:rsid w:val="00C23E13"/>
    <w:rsid w:val="00C2482D"/>
    <w:rsid w:val="00C4056D"/>
    <w:rsid w:val="00C501BC"/>
    <w:rsid w:val="00C5069F"/>
    <w:rsid w:val="00C619E5"/>
    <w:rsid w:val="00C64900"/>
    <w:rsid w:val="00C71999"/>
    <w:rsid w:val="00C77D2F"/>
    <w:rsid w:val="00C86016"/>
    <w:rsid w:val="00C9199F"/>
    <w:rsid w:val="00CA3B69"/>
    <w:rsid w:val="00CB726E"/>
    <w:rsid w:val="00CF3E06"/>
    <w:rsid w:val="00D02845"/>
    <w:rsid w:val="00D034FC"/>
    <w:rsid w:val="00D03908"/>
    <w:rsid w:val="00D15C97"/>
    <w:rsid w:val="00D22093"/>
    <w:rsid w:val="00D27DFE"/>
    <w:rsid w:val="00D32A67"/>
    <w:rsid w:val="00D447DA"/>
    <w:rsid w:val="00D5379E"/>
    <w:rsid w:val="00D54AAB"/>
    <w:rsid w:val="00D56F36"/>
    <w:rsid w:val="00D720C9"/>
    <w:rsid w:val="00D774C4"/>
    <w:rsid w:val="00D967CF"/>
    <w:rsid w:val="00DB429B"/>
    <w:rsid w:val="00DB79FC"/>
    <w:rsid w:val="00DC38F8"/>
    <w:rsid w:val="00DC4473"/>
    <w:rsid w:val="00DC5EF2"/>
    <w:rsid w:val="00DC65E1"/>
    <w:rsid w:val="00DE297D"/>
    <w:rsid w:val="00DE3C71"/>
    <w:rsid w:val="00DE7D63"/>
    <w:rsid w:val="00E00A37"/>
    <w:rsid w:val="00E12969"/>
    <w:rsid w:val="00E23A5B"/>
    <w:rsid w:val="00E2655D"/>
    <w:rsid w:val="00E3757E"/>
    <w:rsid w:val="00E40EF0"/>
    <w:rsid w:val="00E4352C"/>
    <w:rsid w:val="00E4679A"/>
    <w:rsid w:val="00E5378C"/>
    <w:rsid w:val="00E603EA"/>
    <w:rsid w:val="00E66401"/>
    <w:rsid w:val="00E757F2"/>
    <w:rsid w:val="00E765E9"/>
    <w:rsid w:val="00E927BF"/>
    <w:rsid w:val="00E9799F"/>
    <w:rsid w:val="00EA104C"/>
    <w:rsid w:val="00EA1208"/>
    <w:rsid w:val="00EA4FCF"/>
    <w:rsid w:val="00ED3DCD"/>
    <w:rsid w:val="00ED474E"/>
    <w:rsid w:val="00ED6A5A"/>
    <w:rsid w:val="00EF0B6E"/>
    <w:rsid w:val="00EF1BA2"/>
    <w:rsid w:val="00EF5397"/>
    <w:rsid w:val="00EF57A3"/>
    <w:rsid w:val="00F04593"/>
    <w:rsid w:val="00F07E77"/>
    <w:rsid w:val="00F1275C"/>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512A"/>
    <w:rsid w:val="00F87492"/>
    <w:rsid w:val="00F93790"/>
    <w:rsid w:val="00FC1526"/>
    <w:rsid w:val="00FC4B84"/>
    <w:rsid w:val="00FD091F"/>
    <w:rsid w:val="00FD7919"/>
    <w:rsid w:val="00FE00CF"/>
    <w:rsid w:val="00FE6EC4"/>
    <w:rsid w:val="00FF26A1"/>
    <w:rsid w:val="00FF4840"/>
    <w:rsid w:val="00FF7FE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B00422"/>
  <w15:chartTrackingRefBased/>
  <w15:docId w15:val="{559DA60C-D1F8-0D43-8965-FAC6A25B0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7"/>
      </w:numPr>
      <w:tabs>
        <w:tab w:val="left" w:pos="1980"/>
      </w:tabs>
      <w:spacing w:before="80" w:after="80"/>
    </w:pPr>
    <w:rPr>
      <w:szCs w:val="20"/>
    </w:rPr>
  </w:style>
  <w:style w:type="character" w:customStyle="1" w:styleId="BodyTextChar">
    <w:name w:val="Body Text Char"/>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0"/>
    <w:rsid w:val="00622C68"/>
    <w:pPr>
      <w:spacing w:before="120" w:after="120"/>
      <w:ind w:firstLine="720"/>
    </w:pPr>
  </w:style>
  <w:style w:type="character" w:customStyle="1" w:styleId="bodytextChar0">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6"/>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8"/>
      </w:numPr>
      <w:spacing w:before="120" w:after="120"/>
    </w:pPr>
  </w:style>
  <w:style w:type="paragraph" w:styleId="BodyTextIndent3">
    <w:name w:val="Body Text Indent 3"/>
    <w:basedOn w:val="Normal"/>
    <w:rsid w:val="00622C68"/>
    <w:pPr>
      <w:numPr>
        <w:ilvl w:val="1"/>
        <w:numId w:val="20"/>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9"/>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21"/>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2"/>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1</Pages>
  <Words>228</Words>
  <Characters>1304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COP Decision </vt:lpstr>
    </vt:vector>
  </TitlesOfParts>
  <Company/>
  <LinksUpToDate>false</LinksUpToDate>
  <CharactersWithSpaces>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dc:title>
  <dc:subject/>
  <dc:creator>SCBD</dc:creator>
  <cp:keywords>CBD</cp:keywords>
  <dc:description/>
  <cp:lastModifiedBy>Rodrigo Elias</cp:lastModifiedBy>
  <cp:revision>2</cp:revision>
  <cp:lastPrinted>2008-03-03T19:34:00Z</cp:lastPrinted>
  <dcterms:created xsi:type="dcterms:W3CDTF">2025-11-13T18:55:00Z</dcterms:created>
  <dcterms:modified xsi:type="dcterms:W3CDTF">2025-11-13T18:55:00Z</dcterms:modified>
  <cp:category>Decision</cp:category>
</cp:coreProperties>
</file>